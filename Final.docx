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D53CC" w14:textId="77777777" w:rsidR="00B76536" w:rsidRDefault="00B76536">
      <w:pPr>
        <w:pStyle w:val="Name"/>
        <w:rPr>
          <w:color w:val="BAB0AC" w:themeColor="background2" w:themeShade="BF"/>
        </w:rPr>
      </w:pPr>
    </w:p>
    <w:p w14:paraId="3CEE7396" w14:textId="77777777" w:rsidR="00B76536" w:rsidRDefault="00B76536">
      <w:pPr>
        <w:pStyle w:val="Name"/>
        <w:rPr>
          <w:color w:val="BAB0AC" w:themeColor="background2" w:themeShade="BF"/>
        </w:rPr>
      </w:pPr>
    </w:p>
    <w:p w14:paraId="62FF6F23" w14:textId="77777777" w:rsidR="00B76536" w:rsidRDefault="00B76536">
      <w:pPr>
        <w:pStyle w:val="Name"/>
        <w:rPr>
          <w:color w:val="BAB0AC" w:themeColor="background2" w:themeShade="BF"/>
        </w:rPr>
      </w:pPr>
    </w:p>
    <w:p w14:paraId="443590AF" w14:textId="77777777" w:rsidR="00B76536" w:rsidRDefault="00B76536">
      <w:pPr>
        <w:pStyle w:val="Name"/>
        <w:rPr>
          <w:color w:val="BAB0AC" w:themeColor="background2" w:themeShade="BF"/>
        </w:rPr>
      </w:pPr>
    </w:p>
    <w:p w14:paraId="4F2B236B" w14:textId="77777777" w:rsidR="00B76536" w:rsidRDefault="00B76536">
      <w:pPr>
        <w:pStyle w:val="Name"/>
        <w:rPr>
          <w:color w:val="BAB0AC" w:themeColor="background2" w:themeShade="BF"/>
        </w:rPr>
      </w:pPr>
    </w:p>
    <w:p w14:paraId="6006C8D6" w14:textId="77777777" w:rsidR="00B76536" w:rsidRDefault="00B76536">
      <w:pPr>
        <w:pStyle w:val="Name"/>
        <w:rPr>
          <w:color w:val="BAB0AC" w:themeColor="background2" w:themeShade="BF"/>
        </w:rPr>
      </w:pPr>
    </w:p>
    <w:p w14:paraId="45098486" w14:textId="77777777" w:rsidR="00B76536" w:rsidRDefault="00B76536">
      <w:pPr>
        <w:pStyle w:val="Name"/>
        <w:rPr>
          <w:color w:val="BAB0AC" w:themeColor="background2" w:themeShade="BF"/>
        </w:rPr>
      </w:pPr>
    </w:p>
    <w:p w14:paraId="1104523B" w14:textId="77777777" w:rsidR="00B76536" w:rsidRDefault="00B76536">
      <w:pPr>
        <w:pStyle w:val="Name"/>
        <w:rPr>
          <w:color w:val="BAB0AC" w:themeColor="background2" w:themeShade="BF"/>
        </w:rPr>
      </w:pPr>
    </w:p>
    <w:p w14:paraId="628C5C5D" w14:textId="77777777" w:rsidR="00B76536" w:rsidRDefault="00B76536">
      <w:pPr>
        <w:pStyle w:val="Name"/>
        <w:rPr>
          <w:color w:val="BAB0AC" w:themeColor="background2" w:themeShade="BF"/>
        </w:rPr>
      </w:pPr>
    </w:p>
    <w:p w14:paraId="5897433E" w14:textId="6DD369BD" w:rsidR="0043105F" w:rsidRPr="00B76536" w:rsidRDefault="008A5F91" w:rsidP="00B76536">
      <w:pPr>
        <w:pStyle w:val="Name"/>
        <w:jc w:val="center"/>
        <w:rPr>
          <w:color w:val="BAB0AC" w:themeColor="background2" w:themeShade="BF"/>
          <w:sz w:val="48"/>
          <w:szCs w:val="48"/>
        </w:rPr>
      </w:pPr>
      <w:r w:rsidRPr="00B76536">
        <w:rPr>
          <w:color w:val="BAB0AC" w:themeColor="background2" w:themeShade="BF"/>
          <w:sz w:val="48"/>
          <w:szCs w:val="48"/>
        </w:rPr>
        <w:t>Architecture design document</w:t>
      </w:r>
    </w:p>
    <w:p w14:paraId="3DFB918B" w14:textId="1A161D9D" w:rsidR="00664465" w:rsidRPr="00B76536" w:rsidRDefault="001D3B48" w:rsidP="00B76536">
      <w:pPr>
        <w:pStyle w:val="Name"/>
        <w:jc w:val="center"/>
        <w:rPr>
          <w:sz w:val="48"/>
          <w:szCs w:val="48"/>
        </w:rPr>
      </w:pPr>
      <w:r>
        <w:rPr>
          <w:sz w:val="48"/>
          <w:szCs w:val="48"/>
        </w:rPr>
        <w:t>PUblic Healthcare resources</w:t>
      </w:r>
    </w:p>
    <w:p w14:paraId="128E0486" w14:textId="773ED0A4" w:rsidR="00B76536" w:rsidRDefault="00B76536" w:rsidP="00B76536">
      <w:pPr>
        <w:pStyle w:val="ContactInfo"/>
        <w:spacing w:after="0"/>
        <w:contextualSpacing w:val="0"/>
        <w:jc w:val="center"/>
        <w:rPr>
          <w:sz w:val="36"/>
          <w:szCs w:val="36"/>
        </w:rPr>
      </w:pPr>
    </w:p>
    <w:p w14:paraId="3FD715FE" w14:textId="39739933" w:rsidR="00B76536" w:rsidRDefault="00B76536" w:rsidP="00B76536">
      <w:pPr>
        <w:pStyle w:val="ContactInfo"/>
        <w:spacing w:after="0"/>
        <w:contextualSpacing w:val="0"/>
        <w:jc w:val="center"/>
        <w:rPr>
          <w:sz w:val="36"/>
          <w:szCs w:val="36"/>
        </w:rPr>
      </w:pPr>
    </w:p>
    <w:p w14:paraId="22C910E5" w14:textId="1699F317" w:rsidR="00B76536" w:rsidRDefault="00B76536" w:rsidP="00B76536">
      <w:pPr>
        <w:pStyle w:val="ContactInfo"/>
        <w:spacing w:after="0"/>
        <w:contextualSpacing w:val="0"/>
        <w:jc w:val="center"/>
        <w:rPr>
          <w:sz w:val="36"/>
          <w:szCs w:val="36"/>
        </w:rPr>
      </w:pPr>
    </w:p>
    <w:p w14:paraId="2B0F814A" w14:textId="0CDFB5C0" w:rsidR="00B76536" w:rsidRDefault="00B76536" w:rsidP="00B76536">
      <w:pPr>
        <w:pStyle w:val="ContactInfo"/>
        <w:spacing w:after="0"/>
        <w:contextualSpacing w:val="0"/>
        <w:jc w:val="center"/>
        <w:rPr>
          <w:sz w:val="36"/>
          <w:szCs w:val="36"/>
        </w:rPr>
      </w:pPr>
    </w:p>
    <w:p w14:paraId="7D4C2D42" w14:textId="77777777" w:rsidR="00B76536" w:rsidRDefault="00B76536" w:rsidP="00B76536">
      <w:pPr>
        <w:pStyle w:val="ContactInfo"/>
        <w:spacing w:after="0"/>
        <w:contextualSpacing w:val="0"/>
        <w:jc w:val="center"/>
        <w:rPr>
          <w:sz w:val="36"/>
          <w:szCs w:val="36"/>
        </w:rPr>
      </w:pPr>
    </w:p>
    <w:p w14:paraId="3AC754B4" w14:textId="77777777" w:rsidR="00B76536" w:rsidRDefault="00B76536" w:rsidP="00B76536">
      <w:pPr>
        <w:pStyle w:val="ContactInfo"/>
        <w:spacing w:after="0"/>
        <w:contextualSpacing w:val="0"/>
        <w:jc w:val="center"/>
        <w:rPr>
          <w:sz w:val="36"/>
          <w:szCs w:val="36"/>
        </w:rPr>
      </w:pPr>
    </w:p>
    <w:p w14:paraId="5BFFD424" w14:textId="45A57323" w:rsidR="00B76536" w:rsidRDefault="00B76536" w:rsidP="00B76536">
      <w:pPr>
        <w:pStyle w:val="ContactInfo"/>
        <w:spacing w:after="0"/>
        <w:contextualSpacing w:val="0"/>
        <w:jc w:val="center"/>
        <w:rPr>
          <w:sz w:val="36"/>
          <w:szCs w:val="36"/>
        </w:rPr>
      </w:pPr>
      <w:r>
        <w:rPr>
          <w:sz w:val="36"/>
          <w:szCs w:val="36"/>
        </w:rPr>
        <w:t>Prepared by</w:t>
      </w:r>
    </w:p>
    <w:p w14:paraId="21FBE896" w14:textId="5BB55E78" w:rsidR="00D16D71" w:rsidRPr="00B76536" w:rsidRDefault="001D3B48" w:rsidP="00B76536">
      <w:pPr>
        <w:pStyle w:val="ContactInfo"/>
        <w:spacing w:after="0"/>
        <w:contextualSpacing w:val="0"/>
        <w:jc w:val="center"/>
        <w:rPr>
          <w:sz w:val="36"/>
          <w:szCs w:val="36"/>
        </w:rPr>
      </w:pPr>
      <w:r>
        <w:rPr>
          <w:sz w:val="36"/>
          <w:szCs w:val="36"/>
        </w:rPr>
        <w:t>Stefanie Kenyon</w:t>
      </w:r>
    </w:p>
    <w:p w14:paraId="64C0EB31" w14:textId="63816DFE" w:rsidR="00D16D71" w:rsidRPr="00B76536" w:rsidRDefault="001D3B48" w:rsidP="00B76536">
      <w:pPr>
        <w:pStyle w:val="ContactInfo"/>
        <w:spacing w:after="240"/>
        <w:contextualSpacing w:val="0"/>
        <w:jc w:val="center"/>
        <w:rPr>
          <w:sz w:val="36"/>
          <w:szCs w:val="36"/>
        </w:rPr>
      </w:pPr>
      <w:r>
        <w:rPr>
          <w:sz w:val="36"/>
          <w:szCs w:val="36"/>
        </w:rPr>
        <w:t>July 10, 2024</w:t>
      </w:r>
    </w:p>
    <w:p w14:paraId="556EB3B8" w14:textId="77777777" w:rsidR="00B76536" w:rsidRDefault="00B76536">
      <w:pPr>
        <w:rPr>
          <w:rFonts w:asciiTheme="majorHAnsi" w:hAnsiTheme="majorHAnsi"/>
          <w:b/>
          <w:spacing w:val="21"/>
          <w:sz w:val="26"/>
        </w:rPr>
      </w:pPr>
      <w:r>
        <w:br w:type="page"/>
      </w:r>
    </w:p>
    <w:p w14:paraId="12A5BEF7" w14:textId="1D620BE3" w:rsidR="0055574B" w:rsidRPr="00D65F04" w:rsidRDefault="008A5F91" w:rsidP="00D65F04">
      <w:pPr>
        <w:jc w:val="center"/>
        <w:rPr>
          <w:b/>
          <w:bCs/>
          <w:sz w:val="26"/>
          <w:szCs w:val="26"/>
        </w:rPr>
      </w:pPr>
      <w:r w:rsidRPr="00D65F04">
        <w:rPr>
          <w:b/>
          <w:bCs/>
          <w:sz w:val="26"/>
          <w:szCs w:val="26"/>
        </w:rPr>
        <w:lastRenderedPageBreak/>
        <w:t>Table of Contents</w:t>
      </w:r>
    </w:p>
    <w:p w14:paraId="6D594064" w14:textId="08FE6C1B" w:rsidR="0055574B" w:rsidRDefault="0055574B" w:rsidP="00D65F04">
      <w:pPr>
        <w:pStyle w:val="ContactInfo"/>
        <w:spacing w:after="240"/>
        <w:contextualSpacing w:val="0"/>
      </w:pPr>
    </w:p>
    <w:p w14:paraId="2AF31581" w14:textId="2B1879FD" w:rsidR="00DB3302" w:rsidRDefault="00D65F04">
      <w:pPr>
        <w:pStyle w:val="TOC1"/>
        <w:tabs>
          <w:tab w:val="right" w:leader="dot" w:pos="9984"/>
        </w:tabs>
        <w:rPr>
          <w:rFonts w:eastAsiaTheme="minorEastAsia"/>
          <w:b w:val="0"/>
          <w:bCs w:val="0"/>
          <w:caps w:val="0"/>
          <w:noProof/>
          <w:color w:val="auto"/>
          <w:sz w:val="24"/>
          <w:szCs w:val="24"/>
          <w:lang w:eastAsia="en-US"/>
        </w:rPr>
      </w:pPr>
      <w:r>
        <w:fldChar w:fldCharType="begin"/>
      </w:r>
      <w:r>
        <w:instrText xml:space="preserve"> TOC \o "1-3" \h \z \u </w:instrText>
      </w:r>
      <w:r>
        <w:fldChar w:fldCharType="separate"/>
      </w:r>
      <w:hyperlink w:anchor="_Toc11180835" w:history="1">
        <w:r w:rsidR="00DB3302" w:rsidRPr="00A87789">
          <w:rPr>
            <w:rStyle w:val="Hyperlink"/>
            <w:noProof/>
          </w:rPr>
          <w:t>Purpose</w:t>
        </w:r>
        <w:r w:rsidR="00DB3302">
          <w:rPr>
            <w:noProof/>
            <w:webHidden/>
          </w:rPr>
          <w:tab/>
        </w:r>
        <w:r w:rsidR="00DB3302">
          <w:rPr>
            <w:noProof/>
            <w:webHidden/>
          </w:rPr>
          <w:fldChar w:fldCharType="begin"/>
        </w:r>
        <w:r w:rsidR="00DB3302">
          <w:rPr>
            <w:noProof/>
            <w:webHidden/>
          </w:rPr>
          <w:instrText xml:space="preserve"> PAGEREF _Toc11180835 \h </w:instrText>
        </w:r>
        <w:r w:rsidR="00DB3302">
          <w:rPr>
            <w:noProof/>
            <w:webHidden/>
          </w:rPr>
        </w:r>
        <w:r w:rsidR="00DB3302">
          <w:rPr>
            <w:noProof/>
            <w:webHidden/>
          </w:rPr>
          <w:fldChar w:fldCharType="separate"/>
        </w:r>
        <w:r w:rsidR="00DB3302">
          <w:rPr>
            <w:noProof/>
            <w:webHidden/>
          </w:rPr>
          <w:t>2</w:t>
        </w:r>
        <w:r w:rsidR="00DB3302">
          <w:rPr>
            <w:noProof/>
            <w:webHidden/>
          </w:rPr>
          <w:fldChar w:fldCharType="end"/>
        </w:r>
      </w:hyperlink>
    </w:p>
    <w:p w14:paraId="4A8CBE05" w14:textId="6CFF2D5E" w:rsidR="00DB3302" w:rsidRDefault="00DB3302">
      <w:pPr>
        <w:pStyle w:val="TOC1"/>
        <w:tabs>
          <w:tab w:val="right" w:leader="dot" w:pos="9984"/>
        </w:tabs>
        <w:rPr>
          <w:rFonts w:eastAsiaTheme="minorEastAsia"/>
          <w:b w:val="0"/>
          <w:bCs w:val="0"/>
          <w:caps w:val="0"/>
          <w:noProof/>
          <w:color w:val="auto"/>
          <w:sz w:val="24"/>
          <w:szCs w:val="24"/>
          <w:lang w:eastAsia="en-US"/>
        </w:rPr>
      </w:pPr>
      <w:hyperlink w:anchor="_Toc11180836" w:history="1">
        <w:r w:rsidRPr="00A87789">
          <w:rPr>
            <w:rStyle w:val="Hyperlink"/>
            <w:noProof/>
          </w:rPr>
          <w:t>Executive Summary</w:t>
        </w:r>
        <w:r>
          <w:rPr>
            <w:noProof/>
            <w:webHidden/>
          </w:rPr>
          <w:tab/>
        </w:r>
        <w:r>
          <w:rPr>
            <w:noProof/>
            <w:webHidden/>
          </w:rPr>
          <w:fldChar w:fldCharType="begin"/>
        </w:r>
        <w:r>
          <w:rPr>
            <w:noProof/>
            <w:webHidden/>
          </w:rPr>
          <w:instrText xml:space="preserve"> PAGEREF _Toc11180836 \h </w:instrText>
        </w:r>
        <w:r>
          <w:rPr>
            <w:noProof/>
            <w:webHidden/>
          </w:rPr>
        </w:r>
        <w:r>
          <w:rPr>
            <w:noProof/>
            <w:webHidden/>
          </w:rPr>
          <w:fldChar w:fldCharType="separate"/>
        </w:r>
        <w:r>
          <w:rPr>
            <w:noProof/>
            <w:webHidden/>
          </w:rPr>
          <w:t>2</w:t>
        </w:r>
        <w:r>
          <w:rPr>
            <w:noProof/>
            <w:webHidden/>
          </w:rPr>
          <w:fldChar w:fldCharType="end"/>
        </w:r>
      </w:hyperlink>
    </w:p>
    <w:p w14:paraId="14629C96" w14:textId="071FA9B5" w:rsidR="00DB3302" w:rsidRDefault="00DB3302">
      <w:pPr>
        <w:pStyle w:val="TOC1"/>
        <w:tabs>
          <w:tab w:val="right" w:leader="dot" w:pos="9984"/>
        </w:tabs>
        <w:rPr>
          <w:rFonts w:eastAsiaTheme="minorEastAsia"/>
          <w:b w:val="0"/>
          <w:bCs w:val="0"/>
          <w:caps w:val="0"/>
          <w:noProof/>
          <w:color w:val="auto"/>
          <w:sz w:val="24"/>
          <w:szCs w:val="24"/>
          <w:lang w:eastAsia="en-US"/>
        </w:rPr>
      </w:pPr>
      <w:hyperlink w:anchor="_Toc11180837" w:history="1">
        <w:r w:rsidRPr="00A87789">
          <w:rPr>
            <w:rStyle w:val="Hyperlink"/>
            <w:noProof/>
          </w:rPr>
          <w:t>Scope</w:t>
        </w:r>
        <w:r>
          <w:rPr>
            <w:noProof/>
            <w:webHidden/>
          </w:rPr>
          <w:tab/>
        </w:r>
        <w:r>
          <w:rPr>
            <w:noProof/>
            <w:webHidden/>
          </w:rPr>
          <w:fldChar w:fldCharType="begin"/>
        </w:r>
        <w:r>
          <w:rPr>
            <w:noProof/>
            <w:webHidden/>
          </w:rPr>
          <w:instrText xml:space="preserve"> PAGEREF _Toc11180837 \h </w:instrText>
        </w:r>
        <w:r>
          <w:rPr>
            <w:noProof/>
            <w:webHidden/>
          </w:rPr>
        </w:r>
        <w:r>
          <w:rPr>
            <w:noProof/>
            <w:webHidden/>
          </w:rPr>
          <w:fldChar w:fldCharType="separate"/>
        </w:r>
        <w:r>
          <w:rPr>
            <w:noProof/>
            <w:webHidden/>
          </w:rPr>
          <w:t>2</w:t>
        </w:r>
        <w:r>
          <w:rPr>
            <w:noProof/>
            <w:webHidden/>
          </w:rPr>
          <w:fldChar w:fldCharType="end"/>
        </w:r>
      </w:hyperlink>
    </w:p>
    <w:p w14:paraId="261DE702" w14:textId="09EE4932" w:rsidR="00DB3302" w:rsidRDefault="00DB3302">
      <w:pPr>
        <w:pStyle w:val="TOC1"/>
        <w:tabs>
          <w:tab w:val="right" w:leader="dot" w:pos="9984"/>
        </w:tabs>
        <w:rPr>
          <w:rFonts w:eastAsiaTheme="minorEastAsia"/>
          <w:b w:val="0"/>
          <w:bCs w:val="0"/>
          <w:caps w:val="0"/>
          <w:noProof/>
          <w:color w:val="auto"/>
          <w:sz w:val="24"/>
          <w:szCs w:val="24"/>
          <w:lang w:eastAsia="en-US"/>
        </w:rPr>
      </w:pPr>
      <w:hyperlink w:anchor="_Toc11180838" w:history="1">
        <w:r w:rsidRPr="00A87789">
          <w:rPr>
            <w:rStyle w:val="Hyperlink"/>
            <w:noProof/>
          </w:rPr>
          <w:t>Compliance</w:t>
        </w:r>
        <w:r>
          <w:rPr>
            <w:noProof/>
            <w:webHidden/>
          </w:rPr>
          <w:tab/>
        </w:r>
        <w:r>
          <w:rPr>
            <w:noProof/>
            <w:webHidden/>
          </w:rPr>
          <w:fldChar w:fldCharType="begin"/>
        </w:r>
        <w:r>
          <w:rPr>
            <w:noProof/>
            <w:webHidden/>
          </w:rPr>
          <w:instrText xml:space="preserve"> PAGEREF _Toc11180838 \h </w:instrText>
        </w:r>
        <w:r>
          <w:rPr>
            <w:noProof/>
            <w:webHidden/>
          </w:rPr>
        </w:r>
        <w:r>
          <w:rPr>
            <w:noProof/>
            <w:webHidden/>
          </w:rPr>
          <w:fldChar w:fldCharType="separate"/>
        </w:r>
        <w:r>
          <w:rPr>
            <w:noProof/>
            <w:webHidden/>
          </w:rPr>
          <w:t>2</w:t>
        </w:r>
        <w:r>
          <w:rPr>
            <w:noProof/>
            <w:webHidden/>
          </w:rPr>
          <w:fldChar w:fldCharType="end"/>
        </w:r>
      </w:hyperlink>
    </w:p>
    <w:p w14:paraId="6433FA43" w14:textId="618A4E68" w:rsidR="00DB3302" w:rsidRDefault="00DB3302">
      <w:pPr>
        <w:pStyle w:val="TOC1"/>
        <w:tabs>
          <w:tab w:val="right" w:leader="dot" w:pos="9984"/>
        </w:tabs>
        <w:rPr>
          <w:rFonts w:eastAsiaTheme="minorEastAsia"/>
          <w:b w:val="0"/>
          <w:bCs w:val="0"/>
          <w:caps w:val="0"/>
          <w:noProof/>
          <w:color w:val="auto"/>
          <w:sz w:val="24"/>
          <w:szCs w:val="24"/>
          <w:lang w:eastAsia="en-US"/>
        </w:rPr>
      </w:pPr>
      <w:hyperlink w:anchor="_Toc11180839" w:history="1">
        <w:r w:rsidRPr="00A87789">
          <w:rPr>
            <w:rStyle w:val="Hyperlink"/>
            <w:noProof/>
          </w:rPr>
          <w:t>References to Requirements</w:t>
        </w:r>
        <w:r>
          <w:rPr>
            <w:noProof/>
            <w:webHidden/>
          </w:rPr>
          <w:tab/>
        </w:r>
        <w:r>
          <w:rPr>
            <w:noProof/>
            <w:webHidden/>
          </w:rPr>
          <w:fldChar w:fldCharType="begin"/>
        </w:r>
        <w:r>
          <w:rPr>
            <w:noProof/>
            <w:webHidden/>
          </w:rPr>
          <w:instrText xml:space="preserve"> PAGEREF _Toc11180839 \h </w:instrText>
        </w:r>
        <w:r>
          <w:rPr>
            <w:noProof/>
            <w:webHidden/>
          </w:rPr>
        </w:r>
        <w:r>
          <w:rPr>
            <w:noProof/>
            <w:webHidden/>
          </w:rPr>
          <w:fldChar w:fldCharType="separate"/>
        </w:r>
        <w:r>
          <w:rPr>
            <w:noProof/>
            <w:webHidden/>
          </w:rPr>
          <w:t>3</w:t>
        </w:r>
        <w:r>
          <w:rPr>
            <w:noProof/>
            <w:webHidden/>
          </w:rPr>
          <w:fldChar w:fldCharType="end"/>
        </w:r>
      </w:hyperlink>
    </w:p>
    <w:p w14:paraId="3914C192" w14:textId="7CEC8E05" w:rsidR="00DB3302" w:rsidRDefault="00DB3302">
      <w:pPr>
        <w:pStyle w:val="TOC1"/>
        <w:tabs>
          <w:tab w:val="right" w:leader="dot" w:pos="9984"/>
        </w:tabs>
        <w:rPr>
          <w:rFonts w:eastAsiaTheme="minorEastAsia"/>
          <w:b w:val="0"/>
          <w:bCs w:val="0"/>
          <w:caps w:val="0"/>
          <w:noProof/>
          <w:color w:val="auto"/>
          <w:sz w:val="24"/>
          <w:szCs w:val="24"/>
          <w:lang w:eastAsia="en-US"/>
        </w:rPr>
      </w:pPr>
      <w:hyperlink w:anchor="_Toc11180840" w:history="1">
        <w:r w:rsidRPr="00A87789">
          <w:rPr>
            <w:rStyle w:val="Hyperlink"/>
            <w:noProof/>
          </w:rPr>
          <w:t>Target Architecture</w:t>
        </w:r>
        <w:r>
          <w:rPr>
            <w:noProof/>
            <w:webHidden/>
          </w:rPr>
          <w:tab/>
        </w:r>
        <w:r>
          <w:rPr>
            <w:noProof/>
            <w:webHidden/>
          </w:rPr>
          <w:fldChar w:fldCharType="begin"/>
        </w:r>
        <w:r>
          <w:rPr>
            <w:noProof/>
            <w:webHidden/>
          </w:rPr>
          <w:instrText xml:space="preserve"> PAGEREF _Toc11180840 \h </w:instrText>
        </w:r>
        <w:r>
          <w:rPr>
            <w:noProof/>
            <w:webHidden/>
          </w:rPr>
        </w:r>
        <w:r>
          <w:rPr>
            <w:noProof/>
            <w:webHidden/>
          </w:rPr>
          <w:fldChar w:fldCharType="separate"/>
        </w:r>
        <w:r>
          <w:rPr>
            <w:noProof/>
            <w:webHidden/>
          </w:rPr>
          <w:t>3</w:t>
        </w:r>
        <w:r>
          <w:rPr>
            <w:noProof/>
            <w:webHidden/>
          </w:rPr>
          <w:fldChar w:fldCharType="end"/>
        </w:r>
      </w:hyperlink>
    </w:p>
    <w:p w14:paraId="6C52C0B9" w14:textId="0A20867D" w:rsidR="00DB3302" w:rsidRDefault="00DB3302">
      <w:pPr>
        <w:pStyle w:val="TOC2"/>
        <w:tabs>
          <w:tab w:val="right" w:leader="dot" w:pos="9984"/>
        </w:tabs>
        <w:rPr>
          <w:rFonts w:eastAsiaTheme="minorEastAsia"/>
          <w:smallCaps w:val="0"/>
          <w:noProof/>
          <w:color w:val="auto"/>
          <w:sz w:val="24"/>
          <w:szCs w:val="24"/>
          <w:lang w:eastAsia="en-US"/>
        </w:rPr>
      </w:pPr>
      <w:hyperlink w:anchor="_Toc11180841" w:history="1">
        <w:r w:rsidRPr="00A87789">
          <w:rPr>
            <w:rStyle w:val="Hyperlink"/>
            <w:noProof/>
          </w:rPr>
          <w:t>Business Architecture</w:t>
        </w:r>
        <w:r>
          <w:rPr>
            <w:noProof/>
            <w:webHidden/>
          </w:rPr>
          <w:tab/>
        </w:r>
        <w:r>
          <w:rPr>
            <w:noProof/>
            <w:webHidden/>
          </w:rPr>
          <w:fldChar w:fldCharType="begin"/>
        </w:r>
        <w:r>
          <w:rPr>
            <w:noProof/>
            <w:webHidden/>
          </w:rPr>
          <w:instrText xml:space="preserve"> PAGEREF _Toc11180841 \h </w:instrText>
        </w:r>
        <w:r>
          <w:rPr>
            <w:noProof/>
            <w:webHidden/>
          </w:rPr>
        </w:r>
        <w:r>
          <w:rPr>
            <w:noProof/>
            <w:webHidden/>
          </w:rPr>
          <w:fldChar w:fldCharType="separate"/>
        </w:r>
        <w:r>
          <w:rPr>
            <w:noProof/>
            <w:webHidden/>
          </w:rPr>
          <w:t>3</w:t>
        </w:r>
        <w:r>
          <w:rPr>
            <w:noProof/>
            <w:webHidden/>
          </w:rPr>
          <w:fldChar w:fldCharType="end"/>
        </w:r>
      </w:hyperlink>
    </w:p>
    <w:p w14:paraId="3DB86C5F" w14:textId="3CECA6F3" w:rsidR="00DB3302" w:rsidRDefault="00DB3302">
      <w:pPr>
        <w:pStyle w:val="TOC2"/>
        <w:tabs>
          <w:tab w:val="right" w:leader="dot" w:pos="9984"/>
        </w:tabs>
        <w:rPr>
          <w:rFonts w:eastAsiaTheme="minorEastAsia"/>
          <w:smallCaps w:val="0"/>
          <w:noProof/>
          <w:color w:val="auto"/>
          <w:sz w:val="24"/>
          <w:szCs w:val="24"/>
          <w:lang w:eastAsia="en-US"/>
        </w:rPr>
      </w:pPr>
      <w:hyperlink w:anchor="_Toc11180842" w:history="1">
        <w:r w:rsidRPr="00A87789">
          <w:rPr>
            <w:rStyle w:val="Hyperlink"/>
            <w:noProof/>
          </w:rPr>
          <w:t>Data and information Architecture</w:t>
        </w:r>
        <w:r>
          <w:rPr>
            <w:noProof/>
            <w:webHidden/>
          </w:rPr>
          <w:tab/>
        </w:r>
        <w:r>
          <w:rPr>
            <w:noProof/>
            <w:webHidden/>
          </w:rPr>
          <w:fldChar w:fldCharType="begin"/>
        </w:r>
        <w:r>
          <w:rPr>
            <w:noProof/>
            <w:webHidden/>
          </w:rPr>
          <w:instrText xml:space="preserve"> PAGEREF _Toc11180842 \h </w:instrText>
        </w:r>
        <w:r>
          <w:rPr>
            <w:noProof/>
            <w:webHidden/>
          </w:rPr>
        </w:r>
        <w:r>
          <w:rPr>
            <w:noProof/>
            <w:webHidden/>
          </w:rPr>
          <w:fldChar w:fldCharType="separate"/>
        </w:r>
        <w:r>
          <w:rPr>
            <w:noProof/>
            <w:webHidden/>
          </w:rPr>
          <w:t>3</w:t>
        </w:r>
        <w:r>
          <w:rPr>
            <w:noProof/>
            <w:webHidden/>
          </w:rPr>
          <w:fldChar w:fldCharType="end"/>
        </w:r>
      </w:hyperlink>
    </w:p>
    <w:p w14:paraId="67225964" w14:textId="36355930" w:rsidR="00DB3302" w:rsidRDefault="00DB3302">
      <w:pPr>
        <w:pStyle w:val="TOC2"/>
        <w:tabs>
          <w:tab w:val="right" w:leader="dot" w:pos="9984"/>
        </w:tabs>
        <w:rPr>
          <w:rFonts w:eastAsiaTheme="minorEastAsia"/>
          <w:smallCaps w:val="0"/>
          <w:noProof/>
          <w:color w:val="auto"/>
          <w:sz w:val="24"/>
          <w:szCs w:val="24"/>
          <w:lang w:eastAsia="en-US"/>
        </w:rPr>
      </w:pPr>
      <w:hyperlink w:anchor="_Toc11180843" w:history="1">
        <w:r w:rsidRPr="00A87789">
          <w:rPr>
            <w:rStyle w:val="Hyperlink"/>
            <w:noProof/>
          </w:rPr>
          <w:t>Application Architecture</w:t>
        </w:r>
        <w:r>
          <w:rPr>
            <w:noProof/>
            <w:webHidden/>
          </w:rPr>
          <w:tab/>
        </w:r>
        <w:r>
          <w:rPr>
            <w:noProof/>
            <w:webHidden/>
          </w:rPr>
          <w:fldChar w:fldCharType="begin"/>
        </w:r>
        <w:r>
          <w:rPr>
            <w:noProof/>
            <w:webHidden/>
          </w:rPr>
          <w:instrText xml:space="preserve"> PAGEREF _Toc11180843 \h </w:instrText>
        </w:r>
        <w:r>
          <w:rPr>
            <w:noProof/>
            <w:webHidden/>
          </w:rPr>
        </w:r>
        <w:r>
          <w:rPr>
            <w:noProof/>
            <w:webHidden/>
          </w:rPr>
          <w:fldChar w:fldCharType="separate"/>
        </w:r>
        <w:r>
          <w:rPr>
            <w:noProof/>
            <w:webHidden/>
          </w:rPr>
          <w:t>3</w:t>
        </w:r>
        <w:r>
          <w:rPr>
            <w:noProof/>
            <w:webHidden/>
          </w:rPr>
          <w:fldChar w:fldCharType="end"/>
        </w:r>
      </w:hyperlink>
    </w:p>
    <w:p w14:paraId="2BCC4C36" w14:textId="647C206C" w:rsidR="00DB3302" w:rsidRDefault="00DB3302">
      <w:pPr>
        <w:pStyle w:val="TOC2"/>
        <w:tabs>
          <w:tab w:val="right" w:leader="dot" w:pos="9984"/>
        </w:tabs>
        <w:rPr>
          <w:rFonts w:eastAsiaTheme="minorEastAsia"/>
          <w:smallCaps w:val="0"/>
          <w:noProof/>
          <w:color w:val="auto"/>
          <w:sz w:val="24"/>
          <w:szCs w:val="24"/>
          <w:lang w:eastAsia="en-US"/>
        </w:rPr>
      </w:pPr>
      <w:hyperlink w:anchor="_Toc11180844" w:history="1">
        <w:r w:rsidRPr="00A87789">
          <w:rPr>
            <w:rStyle w:val="Hyperlink"/>
            <w:noProof/>
          </w:rPr>
          <w:t>Infrastructure Architecture</w:t>
        </w:r>
        <w:r>
          <w:rPr>
            <w:noProof/>
            <w:webHidden/>
          </w:rPr>
          <w:tab/>
        </w:r>
        <w:r>
          <w:rPr>
            <w:noProof/>
            <w:webHidden/>
          </w:rPr>
          <w:fldChar w:fldCharType="begin"/>
        </w:r>
        <w:r>
          <w:rPr>
            <w:noProof/>
            <w:webHidden/>
          </w:rPr>
          <w:instrText xml:space="preserve"> PAGEREF _Toc11180844 \h </w:instrText>
        </w:r>
        <w:r>
          <w:rPr>
            <w:noProof/>
            <w:webHidden/>
          </w:rPr>
        </w:r>
        <w:r>
          <w:rPr>
            <w:noProof/>
            <w:webHidden/>
          </w:rPr>
          <w:fldChar w:fldCharType="separate"/>
        </w:r>
        <w:r>
          <w:rPr>
            <w:noProof/>
            <w:webHidden/>
          </w:rPr>
          <w:t>3</w:t>
        </w:r>
        <w:r>
          <w:rPr>
            <w:noProof/>
            <w:webHidden/>
          </w:rPr>
          <w:fldChar w:fldCharType="end"/>
        </w:r>
      </w:hyperlink>
    </w:p>
    <w:p w14:paraId="57948942" w14:textId="541FA09C" w:rsidR="00DB3302" w:rsidRDefault="00DB3302">
      <w:pPr>
        <w:pStyle w:val="TOC1"/>
        <w:tabs>
          <w:tab w:val="right" w:leader="dot" w:pos="9984"/>
        </w:tabs>
        <w:rPr>
          <w:rFonts w:eastAsiaTheme="minorEastAsia"/>
          <w:b w:val="0"/>
          <w:bCs w:val="0"/>
          <w:caps w:val="0"/>
          <w:noProof/>
          <w:color w:val="auto"/>
          <w:sz w:val="24"/>
          <w:szCs w:val="24"/>
          <w:lang w:eastAsia="en-US"/>
        </w:rPr>
      </w:pPr>
      <w:hyperlink w:anchor="_Toc11180845" w:history="1">
        <w:r w:rsidRPr="00A87789">
          <w:rPr>
            <w:rStyle w:val="Hyperlink"/>
            <w:noProof/>
          </w:rPr>
          <w:t>Gap Analysis</w:t>
        </w:r>
        <w:r>
          <w:rPr>
            <w:noProof/>
            <w:webHidden/>
          </w:rPr>
          <w:tab/>
        </w:r>
        <w:r>
          <w:rPr>
            <w:noProof/>
            <w:webHidden/>
          </w:rPr>
          <w:fldChar w:fldCharType="begin"/>
        </w:r>
        <w:r>
          <w:rPr>
            <w:noProof/>
            <w:webHidden/>
          </w:rPr>
          <w:instrText xml:space="preserve"> PAGEREF _Toc11180845 \h </w:instrText>
        </w:r>
        <w:r>
          <w:rPr>
            <w:noProof/>
            <w:webHidden/>
          </w:rPr>
        </w:r>
        <w:r>
          <w:rPr>
            <w:noProof/>
            <w:webHidden/>
          </w:rPr>
          <w:fldChar w:fldCharType="separate"/>
        </w:r>
        <w:r>
          <w:rPr>
            <w:noProof/>
            <w:webHidden/>
          </w:rPr>
          <w:t>3</w:t>
        </w:r>
        <w:r>
          <w:rPr>
            <w:noProof/>
            <w:webHidden/>
          </w:rPr>
          <w:fldChar w:fldCharType="end"/>
        </w:r>
      </w:hyperlink>
    </w:p>
    <w:p w14:paraId="78629A6A" w14:textId="6744D884" w:rsidR="00DB3302" w:rsidRDefault="00DB3302">
      <w:pPr>
        <w:pStyle w:val="TOC1"/>
        <w:tabs>
          <w:tab w:val="right" w:leader="dot" w:pos="9984"/>
        </w:tabs>
        <w:rPr>
          <w:rFonts w:eastAsiaTheme="minorEastAsia"/>
          <w:b w:val="0"/>
          <w:bCs w:val="0"/>
          <w:caps w:val="0"/>
          <w:noProof/>
          <w:color w:val="auto"/>
          <w:sz w:val="24"/>
          <w:szCs w:val="24"/>
          <w:lang w:eastAsia="en-US"/>
        </w:rPr>
      </w:pPr>
      <w:hyperlink w:anchor="_Toc11180846" w:history="1">
        <w:r w:rsidRPr="00A87789">
          <w:rPr>
            <w:rStyle w:val="Hyperlink"/>
            <w:noProof/>
          </w:rPr>
          <w:t>Recommendations</w:t>
        </w:r>
        <w:r>
          <w:rPr>
            <w:noProof/>
            <w:webHidden/>
          </w:rPr>
          <w:tab/>
        </w:r>
        <w:r>
          <w:rPr>
            <w:noProof/>
            <w:webHidden/>
          </w:rPr>
          <w:fldChar w:fldCharType="begin"/>
        </w:r>
        <w:r>
          <w:rPr>
            <w:noProof/>
            <w:webHidden/>
          </w:rPr>
          <w:instrText xml:space="preserve"> PAGEREF _Toc11180846 \h </w:instrText>
        </w:r>
        <w:r>
          <w:rPr>
            <w:noProof/>
            <w:webHidden/>
          </w:rPr>
        </w:r>
        <w:r>
          <w:rPr>
            <w:noProof/>
            <w:webHidden/>
          </w:rPr>
          <w:fldChar w:fldCharType="separate"/>
        </w:r>
        <w:r>
          <w:rPr>
            <w:noProof/>
            <w:webHidden/>
          </w:rPr>
          <w:t>4</w:t>
        </w:r>
        <w:r>
          <w:rPr>
            <w:noProof/>
            <w:webHidden/>
          </w:rPr>
          <w:fldChar w:fldCharType="end"/>
        </w:r>
      </w:hyperlink>
    </w:p>
    <w:p w14:paraId="110930E9" w14:textId="15745524" w:rsidR="00D65F04" w:rsidRDefault="00D65F04" w:rsidP="00D16D71">
      <w:pPr>
        <w:pStyle w:val="ContactInfo"/>
        <w:spacing w:after="360"/>
        <w:contextualSpacing w:val="0"/>
      </w:pPr>
      <w:r>
        <w:fldChar w:fldCharType="end"/>
      </w:r>
    </w:p>
    <w:p w14:paraId="62EDB61C" w14:textId="77777777" w:rsidR="00E952B6" w:rsidRDefault="00E952B6">
      <w:pPr>
        <w:rPr>
          <w:rFonts w:asciiTheme="majorHAnsi" w:hAnsiTheme="majorHAnsi"/>
          <w:b/>
          <w:spacing w:val="21"/>
          <w:sz w:val="26"/>
        </w:rPr>
      </w:pPr>
      <w:bookmarkStart w:id="0" w:name="_Toc11180835"/>
      <w:r>
        <w:br w:type="page"/>
      </w:r>
    </w:p>
    <w:p w14:paraId="2A119F9B" w14:textId="08207D74" w:rsidR="003E696D" w:rsidRDefault="00FB3B19" w:rsidP="001A0A4B">
      <w:pPr>
        <w:pStyle w:val="Heading1"/>
      </w:pPr>
      <w:r w:rsidRPr="00D77B38">
        <w:lastRenderedPageBreak/>
        <w:t>Purpose</w:t>
      </w:r>
      <w:bookmarkEnd w:id="0"/>
    </w:p>
    <w:p w14:paraId="162E50FF" w14:textId="64015963" w:rsidR="00AC6C7D" w:rsidRPr="00893E08" w:rsidRDefault="00AC6C7D" w:rsidP="00893E08">
      <w:pPr>
        <w:pStyle w:val="ContactInfo"/>
        <w:spacing w:after="360"/>
        <w:contextualSpacing w:val="0"/>
      </w:pPr>
      <w:r>
        <w:t xml:space="preserve">The Public Healthcare Resources wants to replace the legacy system that is being used currently. The current solution is using on-premise technology and the system is slow, difficult to maintain, </w:t>
      </w:r>
      <w:r w:rsidR="001A0A4B">
        <w:t xml:space="preserve">riddled with spaghetti code. The goal is to modernize the current system </w:t>
      </w:r>
      <w:r>
        <w:t xml:space="preserve">would </w:t>
      </w:r>
      <w:r w:rsidR="001A0A4B">
        <w:t>that would include cloud and low-code/no-code technologies.</w:t>
      </w:r>
    </w:p>
    <w:p w14:paraId="066B5E97" w14:textId="7A0D914C" w:rsidR="00D94BFA" w:rsidRDefault="00FB3B19" w:rsidP="00D77B38">
      <w:pPr>
        <w:pStyle w:val="Heading1"/>
      </w:pPr>
      <w:bookmarkStart w:id="1" w:name="_Toc11180836"/>
      <w:r>
        <w:t>Executive Summary</w:t>
      </w:r>
      <w:bookmarkEnd w:id="1"/>
    </w:p>
    <w:p w14:paraId="746D81E2" w14:textId="0431BC30" w:rsidR="00E96E31" w:rsidRDefault="00E96E31" w:rsidP="00347035">
      <w:pPr>
        <w:pStyle w:val="ContactInfo"/>
        <w:spacing w:after="360"/>
        <w:contextualSpacing w:val="0"/>
      </w:pPr>
      <w:r>
        <w:t xml:space="preserve">Over the past couple of decades, </w:t>
      </w:r>
      <w:r w:rsidR="00931498">
        <w:t>opioid use has increased. While the tools that are used to treat the addiction has improved, the illness is not fully understood leaving many patients prone to relapses. The healthcare</w:t>
      </w:r>
      <w:r w:rsidR="00B07984">
        <w:t xml:space="preserve"> team</w:t>
      </w:r>
      <w:r w:rsidR="00931498">
        <w:t xml:space="preserve"> will record the</w:t>
      </w:r>
      <w:r w:rsidR="00E43116">
        <w:t xml:space="preserve"> progress made between the current </w:t>
      </w:r>
      <w:r w:rsidR="00B07984">
        <w:t>appointment to the previous appointment that will allow them to track their progress throughout the research study. From here, the doctors and researchers can access a dashboard to see the progress made. This will allow the healthcare team to determine whether or not they will continue using the current treatment plan or if a new treatment plan is needed. Then all of the notes from the appointment along with the patient’s biographical information will be usable in creating the project. From there, the data obtained from the patient’s appointment will be available in the collaboration section of the system where the researchers and doctors can work together and share their ideas with the entire team as a whole. The system will also track the administrative side related to the research project.</w:t>
      </w:r>
    </w:p>
    <w:p w14:paraId="2B11DE94" w14:textId="3DCBC653" w:rsidR="00B07984" w:rsidRDefault="00B07984" w:rsidP="00347035">
      <w:pPr>
        <w:pStyle w:val="ContactInfo"/>
        <w:spacing w:after="360"/>
        <w:contextualSpacing w:val="0"/>
      </w:pPr>
      <w:r>
        <w:t xml:space="preserve">It is important to note that only the healthcare team </w:t>
      </w:r>
      <w:r w:rsidR="00F72968">
        <w:t xml:space="preserve">has access to the patient’s treatment plan and only the administrative team will have access to the research project management side. This can be accomplished through the system’s authorization functionality. </w:t>
      </w:r>
      <w:r w:rsidR="004E3878">
        <w:t xml:space="preserve">The user will open up a browser and enter the URL and the user will be taken to the user login screen. </w:t>
      </w:r>
      <w:r w:rsidR="00F72968">
        <w:t xml:space="preserve">Once the user logs in and successfully authenticates, it will </w:t>
      </w:r>
      <w:r w:rsidR="004E3878">
        <w:t xml:space="preserve">only present them the tools to which they have access. This will be accomplished by setting up </w:t>
      </w:r>
      <w:r w:rsidR="00206DED">
        <w:t>roles and permissions. This system will use both role-based authorization and attribute-based authorization in order to accomplish this goal. In addition, the system will use zero</w:t>
      </w:r>
      <w:r w:rsidR="00400D84">
        <w:t>-</w:t>
      </w:r>
      <w:r w:rsidR="00206DED">
        <w:t>trust architecture. The system will also encrypt the patient data as well as the notes related to the appointment.</w:t>
      </w:r>
    </w:p>
    <w:p w14:paraId="5B615CBB" w14:textId="753E14E8" w:rsidR="00206DED" w:rsidRDefault="00206DED" w:rsidP="00347035">
      <w:pPr>
        <w:pStyle w:val="ContactInfo"/>
        <w:spacing w:after="360"/>
        <w:contextualSpacing w:val="0"/>
      </w:pPr>
      <w:r>
        <w:t xml:space="preserve">If the user has an administrative role, they will have access to the information related to handling the project management portion of the system. This will include the total funding that the research project has received and how much funding is still left for the research project. The administrative role will also include the </w:t>
      </w:r>
      <w:r w:rsidR="00B552F0">
        <w:t>ability to schedule the next appointment for the patient.</w:t>
      </w:r>
    </w:p>
    <w:p w14:paraId="5D087D59" w14:textId="11F7D4D4" w:rsidR="00B552F0" w:rsidRPr="00893E08" w:rsidRDefault="00B552F0" w:rsidP="00347035">
      <w:pPr>
        <w:pStyle w:val="ContactInfo"/>
        <w:spacing w:after="360"/>
        <w:contextualSpacing w:val="0"/>
      </w:pPr>
      <w:r>
        <w:t xml:space="preserve">The research team and the healthcare team will have access to the biographical information of the patient, their response to the treatment, submit the prescriptions, if applicable, to the pharmacy of the patient’s choice, access the dashboard that tracks the patient’s progress </w:t>
      </w:r>
      <w:r>
        <w:lastRenderedPageBreak/>
        <w:t xml:space="preserve">throughout the research project. They will also be able to access the collaboration portion of the research project for the exchange of ideas. This will allow for the team to create a draft of the research project within the organization. After this team has completed the initial draft, it will be sent to the agency that funded the research project and submit it for peer review. From there, the research and healthcare teams can work on the research project via a shared portal created by the agency that funded the project. </w:t>
      </w:r>
    </w:p>
    <w:p w14:paraId="1D5CE5E8" w14:textId="2A989D69" w:rsidR="0046517F" w:rsidRDefault="00FB3B19" w:rsidP="00D77B38">
      <w:pPr>
        <w:pStyle w:val="Heading1"/>
      </w:pPr>
      <w:bookmarkStart w:id="2" w:name="_Toc11180837"/>
      <w:r>
        <w:t>Scope</w:t>
      </w:r>
      <w:bookmarkEnd w:id="2"/>
    </w:p>
    <w:p w14:paraId="06C2A883" w14:textId="23390C3A" w:rsidR="00790366" w:rsidRDefault="00790366" w:rsidP="0046517F">
      <w:pPr>
        <w:pStyle w:val="ContactInfo"/>
        <w:spacing w:after="360"/>
        <w:contextualSpacing w:val="0"/>
      </w:pPr>
      <w:r>
        <w:t>The project’s focus is on being able to in-process a new patient, enter data that is related to the patient’s appointment, viewing</w:t>
      </w:r>
      <w:r w:rsidR="00462822">
        <w:t xml:space="preserve"> the patient’s progress through dashboards, and handle information that is related to the administrative portion of the research study. This will include the agency that is funding the project, collaborate with other researchers and doctor</w:t>
      </w:r>
      <w:r w:rsidR="00174223">
        <w:t>s.</w:t>
      </w:r>
      <w:r w:rsidR="00462822">
        <w:t xml:space="preserve">, </w:t>
      </w:r>
    </w:p>
    <w:p w14:paraId="53AF0770" w14:textId="67120A92" w:rsidR="00260E51" w:rsidRPr="0046517F" w:rsidRDefault="00FB7449" w:rsidP="0046517F">
      <w:pPr>
        <w:pStyle w:val="ContactInfo"/>
        <w:spacing w:after="360"/>
        <w:contextualSpacing w:val="0"/>
      </w:pPr>
      <w:r>
        <w:t>For this project</w:t>
      </w:r>
      <w:r w:rsidR="002427A5">
        <w:t xml:space="preserve">, it will focus on collaboration efforts within the organization. There is no functionality for </w:t>
      </w:r>
      <w:r w:rsidR="00790366">
        <w:t>collaborating with researchers and doctors outside of the organization.</w:t>
      </w:r>
      <w:r w:rsidR="00462822">
        <w:t xml:space="preserve"> Th</w:t>
      </w:r>
      <w:r w:rsidR="00174223">
        <w:t>e research findings will be forwarded to the agency that requested and funded the project.</w:t>
      </w:r>
    </w:p>
    <w:p w14:paraId="169F5786" w14:textId="2F1F2739" w:rsidR="00E360A3" w:rsidRDefault="00FB3B19" w:rsidP="00D77B38">
      <w:pPr>
        <w:pStyle w:val="Heading1"/>
      </w:pPr>
      <w:bookmarkStart w:id="3" w:name="_Toc11180838"/>
      <w:r>
        <w:t>Compliance</w:t>
      </w:r>
      <w:bookmarkEnd w:id="3"/>
    </w:p>
    <w:p w14:paraId="717B5C8B" w14:textId="4D2926B1" w:rsidR="00EC5633" w:rsidRDefault="00EC5633" w:rsidP="00E360A3">
      <w:pPr>
        <w:pStyle w:val="ContactInfo"/>
        <w:spacing w:after="360"/>
        <w:contextualSpacing w:val="0"/>
      </w:pPr>
      <w:r>
        <w:t xml:space="preserve">The system supports a non-profit healthcare organization. It will hold patient information as well as their treatment information. Therefore, the system is required to adhere to </w:t>
      </w:r>
      <w:r w:rsidR="00E469CD">
        <w:t xml:space="preserve">several </w:t>
      </w:r>
      <w:r w:rsidR="00EE2839">
        <w:t>laws and regulations related to digital healthcare data</w:t>
      </w:r>
      <w:r w:rsidR="007466C6">
        <w:t>. The two that focus on patient health records are as follows:</w:t>
      </w:r>
    </w:p>
    <w:p w14:paraId="637922C8" w14:textId="50692D14" w:rsidR="00823C1B" w:rsidRDefault="00823C1B" w:rsidP="00823C1B">
      <w:pPr>
        <w:pStyle w:val="ContactInfo"/>
        <w:numPr>
          <w:ilvl w:val="0"/>
          <w:numId w:val="25"/>
        </w:numPr>
        <w:spacing w:after="0" w:line="240" w:lineRule="auto"/>
        <w:contextualSpacing w:val="0"/>
      </w:pPr>
      <w:r>
        <w:t>HIPAA (</w:t>
      </w:r>
      <w:r w:rsidRPr="00823C1B">
        <w:t>Health Insurance Portability and Accountability Act</w:t>
      </w:r>
      <w:r>
        <w:t xml:space="preserve"> of 1996)</w:t>
      </w:r>
    </w:p>
    <w:p w14:paraId="5DEE9013" w14:textId="74CD56C7" w:rsidR="00823C1B" w:rsidRDefault="00823C1B" w:rsidP="00C25433">
      <w:pPr>
        <w:pStyle w:val="ContactInfo"/>
        <w:numPr>
          <w:ilvl w:val="0"/>
          <w:numId w:val="25"/>
        </w:numPr>
        <w:spacing w:after="0" w:line="240" w:lineRule="auto"/>
        <w:contextualSpacing w:val="0"/>
      </w:pPr>
      <w:r>
        <w:t>HITECH Act (</w:t>
      </w:r>
      <w:r w:rsidR="00A82510" w:rsidRPr="00A82510">
        <w:t>Health Information Technology for Economic and Clinical Health Act of 2009</w:t>
      </w:r>
      <w:r>
        <w:t>)</w:t>
      </w:r>
    </w:p>
    <w:p w14:paraId="4D6A0370" w14:textId="5C09526D" w:rsidR="00C25433" w:rsidRDefault="00C25433" w:rsidP="00823C1B">
      <w:pPr>
        <w:pStyle w:val="ContactInfo"/>
        <w:numPr>
          <w:ilvl w:val="0"/>
          <w:numId w:val="25"/>
        </w:numPr>
        <w:spacing w:after="360"/>
        <w:contextualSpacing w:val="0"/>
      </w:pPr>
      <w:r>
        <w:t>21</w:t>
      </w:r>
      <w:r w:rsidRPr="00C25433">
        <w:rPr>
          <w:vertAlign w:val="superscript"/>
        </w:rPr>
        <w:t>st</w:t>
      </w:r>
      <w:r>
        <w:t xml:space="preserve"> Century Cures Act</w:t>
      </w:r>
    </w:p>
    <w:p w14:paraId="3B7063FE" w14:textId="28E88BDC" w:rsidR="006714D8" w:rsidRDefault="006714D8" w:rsidP="006714D8">
      <w:pPr>
        <w:pStyle w:val="ContactInfo"/>
        <w:spacing w:after="360"/>
        <w:contextualSpacing w:val="0"/>
      </w:pPr>
      <w:r>
        <w:t>HIPAA focuses on privacy protections and the security aspects that must be in place for digital health information (HealthIT.gov, 2023).</w:t>
      </w:r>
      <w:r w:rsidR="003F585A">
        <w:t xml:space="preserve"> Whereas HITECH Act focuses on the quality and efficacy of a patient’s health records (HealthIT.gov, 2023).</w:t>
      </w:r>
      <w:r w:rsidR="00C25433">
        <w:t xml:space="preserve"> The 21</w:t>
      </w:r>
      <w:r w:rsidR="00C25433" w:rsidRPr="00C25433">
        <w:rPr>
          <w:vertAlign w:val="superscript"/>
        </w:rPr>
        <w:t>st</w:t>
      </w:r>
      <w:r w:rsidR="00C25433">
        <w:t xml:space="preserve"> Century Cures Act focuses on improving the quality of data, accessibility and security (HealthIT.gov, 2023).</w:t>
      </w:r>
    </w:p>
    <w:p w14:paraId="2F657333" w14:textId="474D9D11" w:rsidR="00FB3B19" w:rsidRDefault="00FB3B19" w:rsidP="00D77B38">
      <w:pPr>
        <w:pStyle w:val="Heading1"/>
      </w:pPr>
      <w:bookmarkStart w:id="4" w:name="_Toc11180839"/>
      <w:r>
        <w:t>References to Requirements</w:t>
      </w:r>
      <w:bookmarkEnd w:id="4"/>
    </w:p>
    <w:p w14:paraId="7A05E7CF" w14:textId="05859CA6" w:rsidR="002F08B4" w:rsidRDefault="002F08B4" w:rsidP="00FB3B19">
      <w:pPr>
        <w:pStyle w:val="ContactInfo"/>
        <w:spacing w:after="360"/>
        <w:contextualSpacing w:val="0"/>
      </w:pPr>
      <w:r>
        <w:t xml:space="preserve">The point of contact </w:t>
      </w:r>
      <w:r w:rsidR="002B4E63">
        <w:t>related to the requirements is the chief researcher and the chief healthcare practitioner that focus on the research project related to studying the effectiveness of the various treatments available for opioid addiction.</w:t>
      </w:r>
    </w:p>
    <w:tbl>
      <w:tblPr>
        <w:tblStyle w:val="TableGrid"/>
        <w:tblW w:w="0" w:type="auto"/>
        <w:tblLook w:val="04A0" w:firstRow="1" w:lastRow="0" w:firstColumn="1" w:lastColumn="0" w:noHBand="0" w:noVBand="1"/>
      </w:tblPr>
      <w:tblGrid>
        <w:gridCol w:w="460"/>
        <w:gridCol w:w="1603"/>
        <w:gridCol w:w="7921"/>
      </w:tblGrid>
      <w:tr w:rsidR="00A0104D" w14:paraId="75494748" w14:textId="646C1861" w:rsidTr="009A3ACE">
        <w:tc>
          <w:tcPr>
            <w:tcW w:w="9984" w:type="dxa"/>
            <w:gridSpan w:val="3"/>
          </w:tcPr>
          <w:p w14:paraId="180009C1" w14:textId="20F4C584" w:rsidR="00A0104D" w:rsidRDefault="00A0104D" w:rsidP="00FB3B19">
            <w:pPr>
              <w:pStyle w:val="ContactInfo"/>
              <w:spacing w:after="360"/>
              <w:contextualSpacing w:val="0"/>
            </w:pPr>
            <w:r>
              <w:lastRenderedPageBreak/>
              <w:t>Requirements</w:t>
            </w:r>
          </w:p>
        </w:tc>
      </w:tr>
      <w:tr w:rsidR="00B12C63" w14:paraId="60AB119F" w14:textId="12E4C94C" w:rsidTr="00B12C63">
        <w:tc>
          <w:tcPr>
            <w:tcW w:w="460" w:type="dxa"/>
          </w:tcPr>
          <w:p w14:paraId="10A97546" w14:textId="2204AB26" w:rsidR="00B12C63" w:rsidRDefault="0064647F" w:rsidP="00B12C63">
            <w:pPr>
              <w:pStyle w:val="ContactInfo"/>
              <w:spacing w:after="360"/>
              <w:contextualSpacing w:val="0"/>
            </w:pPr>
            <w:r>
              <w:t>1</w:t>
            </w:r>
          </w:p>
        </w:tc>
        <w:tc>
          <w:tcPr>
            <w:tcW w:w="1603" w:type="dxa"/>
          </w:tcPr>
          <w:p w14:paraId="5004BBF2" w14:textId="35869ED9" w:rsidR="00B12C63" w:rsidRDefault="00B12C63" w:rsidP="00B12C63">
            <w:pPr>
              <w:pStyle w:val="ContactInfo"/>
              <w:spacing w:after="360"/>
              <w:contextualSpacing w:val="0"/>
            </w:pPr>
            <w:r>
              <w:t>Functional</w:t>
            </w:r>
          </w:p>
        </w:tc>
        <w:tc>
          <w:tcPr>
            <w:tcW w:w="7921" w:type="dxa"/>
          </w:tcPr>
          <w:p w14:paraId="3ABD0F9D" w14:textId="5A84A93E" w:rsidR="00B12C63" w:rsidRDefault="00B12C63" w:rsidP="00B12C63">
            <w:pPr>
              <w:pStyle w:val="ContactInfo"/>
              <w:spacing w:after="360"/>
              <w:contextualSpacing w:val="0"/>
            </w:pPr>
            <w:r>
              <w:t>The graphs on the dashboard must be interactive so values can be seen as the researcher or healthcare provider and look at particular metrics.</w:t>
            </w:r>
          </w:p>
        </w:tc>
      </w:tr>
      <w:tr w:rsidR="00B12C63" w14:paraId="221011D1" w14:textId="10D92EAF" w:rsidTr="00B12C63">
        <w:tc>
          <w:tcPr>
            <w:tcW w:w="460" w:type="dxa"/>
          </w:tcPr>
          <w:p w14:paraId="6962B03D" w14:textId="6D9E56EC" w:rsidR="00B12C63" w:rsidRDefault="0064647F" w:rsidP="00B12C63">
            <w:pPr>
              <w:pStyle w:val="ContactInfo"/>
              <w:spacing w:after="360"/>
              <w:contextualSpacing w:val="0"/>
            </w:pPr>
            <w:r>
              <w:t>2</w:t>
            </w:r>
          </w:p>
        </w:tc>
        <w:tc>
          <w:tcPr>
            <w:tcW w:w="1603" w:type="dxa"/>
          </w:tcPr>
          <w:p w14:paraId="0A0FFAAA" w14:textId="0EF42361" w:rsidR="00B12C63" w:rsidRDefault="00B12C63" w:rsidP="00B12C63">
            <w:pPr>
              <w:pStyle w:val="ContactInfo"/>
              <w:spacing w:after="360"/>
              <w:contextualSpacing w:val="0"/>
            </w:pPr>
            <w:r>
              <w:t>Functional</w:t>
            </w:r>
          </w:p>
        </w:tc>
        <w:tc>
          <w:tcPr>
            <w:tcW w:w="7921" w:type="dxa"/>
          </w:tcPr>
          <w:p w14:paraId="21242F2F" w14:textId="502AC38C" w:rsidR="00B12C63" w:rsidRDefault="00B12C63" w:rsidP="00B12C63">
            <w:pPr>
              <w:pStyle w:val="ContactInfo"/>
              <w:spacing w:after="360"/>
              <w:contextualSpacing w:val="0"/>
            </w:pPr>
            <w:r>
              <w:t>The healthcare provider must have the ability to submit the patient’s prescription electronically to the pharmacy.</w:t>
            </w:r>
          </w:p>
        </w:tc>
      </w:tr>
      <w:tr w:rsidR="00B12C63" w14:paraId="6045CA0E" w14:textId="0432E1E3" w:rsidTr="00B12C63">
        <w:tc>
          <w:tcPr>
            <w:tcW w:w="460" w:type="dxa"/>
          </w:tcPr>
          <w:p w14:paraId="5D885265" w14:textId="48C7EA4C" w:rsidR="00B12C63" w:rsidRDefault="0064647F" w:rsidP="00B12C63">
            <w:pPr>
              <w:pStyle w:val="ContactInfo"/>
              <w:spacing w:after="360"/>
              <w:contextualSpacing w:val="0"/>
            </w:pPr>
            <w:r>
              <w:t>3</w:t>
            </w:r>
          </w:p>
        </w:tc>
        <w:tc>
          <w:tcPr>
            <w:tcW w:w="1603" w:type="dxa"/>
          </w:tcPr>
          <w:p w14:paraId="51CDD3DE" w14:textId="7AE1B447" w:rsidR="00B12C63" w:rsidRDefault="00B12C63" w:rsidP="00B12C63">
            <w:pPr>
              <w:pStyle w:val="ContactInfo"/>
              <w:spacing w:after="360"/>
              <w:contextualSpacing w:val="0"/>
            </w:pPr>
            <w:r>
              <w:t>Functional</w:t>
            </w:r>
          </w:p>
        </w:tc>
        <w:tc>
          <w:tcPr>
            <w:tcW w:w="7921" w:type="dxa"/>
          </w:tcPr>
          <w:p w14:paraId="279959BF" w14:textId="4DFDA039" w:rsidR="00B12C63" w:rsidRDefault="00B12C63" w:rsidP="00B12C63">
            <w:pPr>
              <w:pStyle w:val="ContactInfo"/>
              <w:spacing w:after="360"/>
              <w:contextualSpacing w:val="0"/>
            </w:pPr>
            <w:r>
              <w:t>The healthcare provider must be able to enter the patient’s information provided during the appointment</w:t>
            </w:r>
          </w:p>
        </w:tc>
      </w:tr>
      <w:tr w:rsidR="00B12C63" w14:paraId="23BD0962" w14:textId="4114C78F" w:rsidTr="00B12C63">
        <w:tc>
          <w:tcPr>
            <w:tcW w:w="460" w:type="dxa"/>
          </w:tcPr>
          <w:p w14:paraId="03ECC514" w14:textId="61259441" w:rsidR="00B12C63" w:rsidRDefault="0064647F" w:rsidP="00B12C63">
            <w:pPr>
              <w:pStyle w:val="ContactInfo"/>
              <w:spacing w:after="360"/>
              <w:contextualSpacing w:val="0"/>
            </w:pPr>
            <w:r>
              <w:t>4</w:t>
            </w:r>
          </w:p>
        </w:tc>
        <w:tc>
          <w:tcPr>
            <w:tcW w:w="1603" w:type="dxa"/>
          </w:tcPr>
          <w:p w14:paraId="2D5151D4" w14:textId="04C83A69" w:rsidR="00B12C63" w:rsidRDefault="00B12C63" w:rsidP="00B12C63">
            <w:pPr>
              <w:pStyle w:val="ContactInfo"/>
              <w:spacing w:after="360"/>
              <w:contextualSpacing w:val="0"/>
            </w:pPr>
            <w:r>
              <w:t>Functional</w:t>
            </w:r>
          </w:p>
        </w:tc>
        <w:tc>
          <w:tcPr>
            <w:tcW w:w="7921" w:type="dxa"/>
          </w:tcPr>
          <w:p w14:paraId="74367A24" w14:textId="7870FD52" w:rsidR="00B12C63" w:rsidRDefault="00B12C63" w:rsidP="00B12C63">
            <w:pPr>
              <w:pStyle w:val="ContactInfo"/>
              <w:spacing w:after="360"/>
              <w:contextualSpacing w:val="0"/>
            </w:pPr>
            <w:r>
              <w:t>The administrative staff will be able to schedule the patient’s next appointment.</w:t>
            </w:r>
          </w:p>
        </w:tc>
      </w:tr>
      <w:tr w:rsidR="00B12C63" w14:paraId="506AB0DF" w14:textId="77777777" w:rsidTr="00B12C63">
        <w:tc>
          <w:tcPr>
            <w:tcW w:w="460" w:type="dxa"/>
          </w:tcPr>
          <w:p w14:paraId="7430EF1A" w14:textId="40C99D0D" w:rsidR="00B12C63" w:rsidRDefault="0064647F" w:rsidP="00B12C63">
            <w:pPr>
              <w:pStyle w:val="ContactInfo"/>
              <w:spacing w:after="360"/>
              <w:contextualSpacing w:val="0"/>
            </w:pPr>
            <w:r>
              <w:t>5</w:t>
            </w:r>
          </w:p>
        </w:tc>
        <w:tc>
          <w:tcPr>
            <w:tcW w:w="1603" w:type="dxa"/>
          </w:tcPr>
          <w:p w14:paraId="1451BA13" w14:textId="1A2C4231" w:rsidR="00B12C63" w:rsidRDefault="00B12C63" w:rsidP="00B12C63">
            <w:pPr>
              <w:pStyle w:val="ContactInfo"/>
              <w:spacing w:after="360"/>
              <w:contextualSpacing w:val="0"/>
            </w:pPr>
            <w:r>
              <w:t>Functional</w:t>
            </w:r>
          </w:p>
        </w:tc>
        <w:tc>
          <w:tcPr>
            <w:tcW w:w="7921" w:type="dxa"/>
          </w:tcPr>
          <w:p w14:paraId="1E5C27AC" w14:textId="22C737C4" w:rsidR="00B12C63" w:rsidRDefault="00B12C63" w:rsidP="00B12C63">
            <w:pPr>
              <w:pStyle w:val="ContactInfo"/>
              <w:spacing w:after="360"/>
              <w:contextualSpacing w:val="0"/>
            </w:pPr>
            <w:r>
              <w:t>The system must be able to store documents created by the project.</w:t>
            </w:r>
          </w:p>
        </w:tc>
      </w:tr>
      <w:tr w:rsidR="00AA0EF8" w14:paraId="779B11D9" w14:textId="77777777" w:rsidTr="00B12C63">
        <w:tc>
          <w:tcPr>
            <w:tcW w:w="460" w:type="dxa"/>
          </w:tcPr>
          <w:p w14:paraId="2C24F1CF" w14:textId="69B21FED" w:rsidR="00AA0EF8" w:rsidRDefault="0064647F" w:rsidP="00FD1FED">
            <w:pPr>
              <w:pStyle w:val="ContactInfo"/>
              <w:spacing w:after="360"/>
              <w:contextualSpacing w:val="0"/>
            </w:pPr>
            <w:r>
              <w:t>6</w:t>
            </w:r>
          </w:p>
        </w:tc>
        <w:tc>
          <w:tcPr>
            <w:tcW w:w="1603" w:type="dxa"/>
          </w:tcPr>
          <w:p w14:paraId="205D6CA4" w14:textId="05D8B25F" w:rsidR="00AA0EF8" w:rsidRDefault="00AA0EF8" w:rsidP="00FD1FED">
            <w:pPr>
              <w:pStyle w:val="ContactInfo"/>
              <w:spacing w:after="360"/>
              <w:contextualSpacing w:val="0"/>
            </w:pPr>
            <w:r>
              <w:t>Functional</w:t>
            </w:r>
          </w:p>
        </w:tc>
        <w:tc>
          <w:tcPr>
            <w:tcW w:w="7921" w:type="dxa"/>
          </w:tcPr>
          <w:p w14:paraId="3B1D8C45" w14:textId="4F14FF36" w:rsidR="00AA0EF8" w:rsidRDefault="00F75470" w:rsidP="00FD1FED">
            <w:pPr>
              <w:pStyle w:val="ContactInfo"/>
              <w:spacing w:after="360"/>
              <w:contextualSpacing w:val="0"/>
            </w:pPr>
            <w:r>
              <w:t xml:space="preserve">The administrative staff is able to track the project management aspects of the research project (funding, contracts, </w:t>
            </w:r>
            <w:r w:rsidR="0032313D">
              <w:t>etc.</w:t>
            </w:r>
            <w:r>
              <w:t>)</w:t>
            </w:r>
          </w:p>
        </w:tc>
      </w:tr>
      <w:tr w:rsidR="0032313D" w14:paraId="2856F222" w14:textId="77777777" w:rsidTr="00B12C63">
        <w:tc>
          <w:tcPr>
            <w:tcW w:w="460" w:type="dxa"/>
          </w:tcPr>
          <w:p w14:paraId="27C21DF7" w14:textId="37FDA72C" w:rsidR="0032313D" w:rsidRDefault="0064647F" w:rsidP="00FD1FED">
            <w:pPr>
              <w:pStyle w:val="ContactInfo"/>
              <w:spacing w:after="360"/>
              <w:contextualSpacing w:val="0"/>
            </w:pPr>
            <w:r>
              <w:t>7</w:t>
            </w:r>
          </w:p>
        </w:tc>
        <w:tc>
          <w:tcPr>
            <w:tcW w:w="1603" w:type="dxa"/>
          </w:tcPr>
          <w:p w14:paraId="5D0464C5" w14:textId="123BCC6A" w:rsidR="0032313D" w:rsidRDefault="0032313D" w:rsidP="00FD1FED">
            <w:pPr>
              <w:pStyle w:val="ContactInfo"/>
              <w:spacing w:after="360"/>
              <w:contextualSpacing w:val="0"/>
            </w:pPr>
            <w:r>
              <w:t>Functional</w:t>
            </w:r>
          </w:p>
        </w:tc>
        <w:tc>
          <w:tcPr>
            <w:tcW w:w="7921" w:type="dxa"/>
          </w:tcPr>
          <w:p w14:paraId="0C9AC3D1" w14:textId="0C3EA902" w:rsidR="0032313D" w:rsidRDefault="0032313D" w:rsidP="00FD1FED">
            <w:pPr>
              <w:pStyle w:val="ContactInfo"/>
              <w:spacing w:after="360"/>
              <w:contextualSpacing w:val="0"/>
            </w:pPr>
            <w:r>
              <w:t>The system must be able to produce audit logs for security purposes.</w:t>
            </w:r>
          </w:p>
        </w:tc>
      </w:tr>
      <w:tr w:rsidR="0032313D" w14:paraId="03FB2FD9" w14:textId="77777777" w:rsidTr="00B12C63">
        <w:tc>
          <w:tcPr>
            <w:tcW w:w="460" w:type="dxa"/>
          </w:tcPr>
          <w:p w14:paraId="3E1E7F3F" w14:textId="56667DB6" w:rsidR="0032313D" w:rsidRDefault="0064647F" w:rsidP="00FD1FED">
            <w:pPr>
              <w:pStyle w:val="ContactInfo"/>
              <w:spacing w:after="360"/>
              <w:contextualSpacing w:val="0"/>
            </w:pPr>
            <w:r>
              <w:t>8</w:t>
            </w:r>
          </w:p>
        </w:tc>
        <w:tc>
          <w:tcPr>
            <w:tcW w:w="1603" w:type="dxa"/>
          </w:tcPr>
          <w:p w14:paraId="33046170" w14:textId="292E938E" w:rsidR="0032313D" w:rsidRDefault="0032313D" w:rsidP="00FD1FED">
            <w:pPr>
              <w:pStyle w:val="ContactInfo"/>
              <w:spacing w:after="360"/>
              <w:contextualSpacing w:val="0"/>
            </w:pPr>
            <w:r>
              <w:t>Non-Functional</w:t>
            </w:r>
          </w:p>
        </w:tc>
        <w:tc>
          <w:tcPr>
            <w:tcW w:w="7921" w:type="dxa"/>
          </w:tcPr>
          <w:p w14:paraId="4A1ADF74" w14:textId="7AB3D3DE" w:rsidR="0032313D" w:rsidRDefault="0032313D" w:rsidP="00FD1FED">
            <w:pPr>
              <w:pStyle w:val="ContactInfo"/>
              <w:spacing w:after="360"/>
              <w:contextualSpacing w:val="0"/>
            </w:pPr>
            <w:r>
              <w:t>The system must be reliable.</w:t>
            </w:r>
          </w:p>
        </w:tc>
      </w:tr>
      <w:tr w:rsidR="0032313D" w14:paraId="2C1D5A9B" w14:textId="77777777" w:rsidTr="00B12C63">
        <w:tc>
          <w:tcPr>
            <w:tcW w:w="460" w:type="dxa"/>
          </w:tcPr>
          <w:p w14:paraId="20BFC615" w14:textId="2BAC4A0C" w:rsidR="0032313D" w:rsidRDefault="0064647F" w:rsidP="00FD1FED">
            <w:pPr>
              <w:pStyle w:val="ContactInfo"/>
              <w:spacing w:after="360"/>
              <w:contextualSpacing w:val="0"/>
            </w:pPr>
            <w:r>
              <w:t>9</w:t>
            </w:r>
          </w:p>
        </w:tc>
        <w:tc>
          <w:tcPr>
            <w:tcW w:w="1603" w:type="dxa"/>
          </w:tcPr>
          <w:p w14:paraId="781ECC46" w14:textId="68F99EBF" w:rsidR="0032313D" w:rsidRDefault="0032313D" w:rsidP="00FD1FED">
            <w:pPr>
              <w:pStyle w:val="ContactInfo"/>
              <w:spacing w:after="360"/>
              <w:contextualSpacing w:val="0"/>
            </w:pPr>
            <w:r>
              <w:t>Non-Functional</w:t>
            </w:r>
          </w:p>
        </w:tc>
        <w:tc>
          <w:tcPr>
            <w:tcW w:w="7921" w:type="dxa"/>
          </w:tcPr>
          <w:p w14:paraId="508F7F8E" w14:textId="491C1538" w:rsidR="0032313D" w:rsidRDefault="0032313D" w:rsidP="00FD1FED">
            <w:pPr>
              <w:pStyle w:val="ContactInfo"/>
              <w:spacing w:after="360"/>
              <w:contextualSpacing w:val="0"/>
            </w:pPr>
            <w:r>
              <w:t xml:space="preserve">The system must </w:t>
            </w:r>
            <w:r w:rsidR="004B4ADC">
              <w:t>be maintainable.</w:t>
            </w:r>
          </w:p>
        </w:tc>
      </w:tr>
      <w:tr w:rsidR="004B4ADC" w14:paraId="3F3FB5C8" w14:textId="77777777" w:rsidTr="00B12C63">
        <w:tc>
          <w:tcPr>
            <w:tcW w:w="460" w:type="dxa"/>
          </w:tcPr>
          <w:p w14:paraId="5B28CD11" w14:textId="4CE4D5DE" w:rsidR="004B4ADC" w:rsidRDefault="004B4ADC" w:rsidP="00FD1FED">
            <w:pPr>
              <w:pStyle w:val="ContactInfo"/>
              <w:spacing w:after="360"/>
              <w:contextualSpacing w:val="0"/>
            </w:pPr>
            <w:r>
              <w:t>1</w:t>
            </w:r>
            <w:r w:rsidR="0064647F">
              <w:t>0</w:t>
            </w:r>
          </w:p>
        </w:tc>
        <w:tc>
          <w:tcPr>
            <w:tcW w:w="1603" w:type="dxa"/>
          </w:tcPr>
          <w:p w14:paraId="474FDE7D" w14:textId="71E1FA45" w:rsidR="004B4ADC" w:rsidRDefault="004B4ADC" w:rsidP="00FD1FED">
            <w:pPr>
              <w:pStyle w:val="ContactInfo"/>
              <w:spacing w:after="360"/>
              <w:contextualSpacing w:val="0"/>
            </w:pPr>
            <w:r>
              <w:t>Non-Functional</w:t>
            </w:r>
          </w:p>
        </w:tc>
        <w:tc>
          <w:tcPr>
            <w:tcW w:w="7921" w:type="dxa"/>
          </w:tcPr>
          <w:p w14:paraId="5E174F07" w14:textId="62569339" w:rsidR="004B4ADC" w:rsidRDefault="004B4ADC" w:rsidP="00FD1FED">
            <w:pPr>
              <w:pStyle w:val="ContactInfo"/>
              <w:spacing w:after="360"/>
              <w:contextualSpacing w:val="0"/>
            </w:pPr>
            <w:r>
              <w:t>The system security must comply with laws and regulations.</w:t>
            </w:r>
          </w:p>
        </w:tc>
      </w:tr>
      <w:tr w:rsidR="000A3054" w14:paraId="28B75DEB" w14:textId="77777777" w:rsidTr="00B12C63">
        <w:tc>
          <w:tcPr>
            <w:tcW w:w="460" w:type="dxa"/>
          </w:tcPr>
          <w:p w14:paraId="78039F16" w14:textId="0D38677E" w:rsidR="000A3054" w:rsidRDefault="000A3054" w:rsidP="00FD1FED">
            <w:pPr>
              <w:pStyle w:val="ContactInfo"/>
              <w:spacing w:after="360"/>
              <w:contextualSpacing w:val="0"/>
            </w:pPr>
            <w:r>
              <w:t>1</w:t>
            </w:r>
            <w:r w:rsidR="0064647F">
              <w:t>1</w:t>
            </w:r>
          </w:p>
        </w:tc>
        <w:tc>
          <w:tcPr>
            <w:tcW w:w="1603" w:type="dxa"/>
          </w:tcPr>
          <w:p w14:paraId="3DFB07A1" w14:textId="644706CE" w:rsidR="000A3054" w:rsidRDefault="000A3054" w:rsidP="00FD1FED">
            <w:pPr>
              <w:pStyle w:val="ContactInfo"/>
              <w:spacing w:after="360"/>
              <w:contextualSpacing w:val="0"/>
            </w:pPr>
            <w:r>
              <w:t>Non-Functional</w:t>
            </w:r>
          </w:p>
        </w:tc>
        <w:tc>
          <w:tcPr>
            <w:tcW w:w="7921" w:type="dxa"/>
          </w:tcPr>
          <w:p w14:paraId="6260700C" w14:textId="29B301DB" w:rsidR="000A3054" w:rsidRDefault="000A3054" w:rsidP="00FD1FED">
            <w:pPr>
              <w:pStyle w:val="ContactInfo"/>
              <w:spacing w:after="360"/>
              <w:contextualSpacing w:val="0"/>
            </w:pPr>
            <w:r>
              <w:t xml:space="preserve">The system </w:t>
            </w:r>
            <w:r w:rsidR="002346F8">
              <w:t>must be highly available.</w:t>
            </w:r>
          </w:p>
        </w:tc>
      </w:tr>
      <w:tr w:rsidR="0064647F" w14:paraId="07CEBAF5" w14:textId="77777777" w:rsidTr="00B12C63">
        <w:tc>
          <w:tcPr>
            <w:tcW w:w="460" w:type="dxa"/>
          </w:tcPr>
          <w:p w14:paraId="34F75C24" w14:textId="47E710CF" w:rsidR="0064647F" w:rsidRDefault="0064647F" w:rsidP="0064647F">
            <w:pPr>
              <w:pStyle w:val="ContactInfo"/>
              <w:spacing w:after="360"/>
              <w:contextualSpacing w:val="0"/>
            </w:pPr>
            <w:r>
              <w:t>12</w:t>
            </w:r>
          </w:p>
        </w:tc>
        <w:tc>
          <w:tcPr>
            <w:tcW w:w="1603" w:type="dxa"/>
          </w:tcPr>
          <w:p w14:paraId="109698B6" w14:textId="050D9A15" w:rsidR="0064647F" w:rsidRDefault="0064647F" w:rsidP="0064647F">
            <w:pPr>
              <w:pStyle w:val="ContactInfo"/>
              <w:spacing w:after="360"/>
              <w:contextualSpacing w:val="0"/>
            </w:pPr>
            <w:r>
              <w:t>Non-Functional</w:t>
            </w:r>
          </w:p>
        </w:tc>
        <w:tc>
          <w:tcPr>
            <w:tcW w:w="7921" w:type="dxa"/>
          </w:tcPr>
          <w:p w14:paraId="7C6D4A77" w14:textId="75DCBD77" w:rsidR="0064647F" w:rsidRDefault="0064647F" w:rsidP="0064647F">
            <w:pPr>
              <w:pStyle w:val="ContactInfo"/>
              <w:spacing w:after="360"/>
              <w:contextualSpacing w:val="0"/>
            </w:pPr>
            <w:r>
              <w:t>The data must be encrypted.</w:t>
            </w:r>
          </w:p>
        </w:tc>
      </w:tr>
      <w:tr w:rsidR="0064647F" w14:paraId="195E8561" w14:textId="77777777" w:rsidTr="00B12C63">
        <w:tc>
          <w:tcPr>
            <w:tcW w:w="460" w:type="dxa"/>
          </w:tcPr>
          <w:p w14:paraId="71D4DF95" w14:textId="742A94E8" w:rsidR="0064647F" w:rsidRDefault="0064647F" w:rsidP="0064647F">
            <w:pPr>
              <w:pStyle w:val="ContactInfo"/>
              <w:spacing w:after="360"/>
              <w:contextualSpacing w:val="0"/>
            </w:pPr>
            <w:r>
              <w:t>13</w:t>
            </w:r>
          </w:p>
        </w:tc>
        <w:tc>
          <w:tcPr>
            <w:tcW w:w="1603" w:type="dxa"/>
          </w:tcPr>
          <w:p w14:paraId="0E92401B" w14:textId="709851E7" w:rsidR="0064647F" w:rsidRDefault="0064647F" w:rsidP="0064647F">
            <w:pPr>
              <w:pStyle w:val="ContactInfo"/>
              <w:spacing w:after="360"/>
              <w:contextualSpacing w:val="0"/>
            </w:pPr>
            <w:r>
              <w:t>Non-Functional</w:t>
            </w:r>
          </w:p>
        </w:tc>
        <w:tc>
          <w:tcPr>
            <w:tcW w:w="7921" w:type="dxa"/>
          </w:tcPr>
          <w:p w14:paraId="1BB211B8" w14:textId="1E8B0D12" w:rsidR="0064647F" w:rsidRDefault="0064647F" w:rsidP="0064647F">
            <w:pPr>
              <w:pStyle w:val="ContactInfo"/>
              <w:spacing w:after="360"/>
              <w:contextualSpacing w:val="0"/>
            </w:pPr>
            <w:r>
              <w:t>The data must be protected with the zero-trust framework.</w:t>
            </w:r>
          </w:p>
        </w:tc>
      </w:tr>
      <w:tr w:rsidR="0064647F" w14:paraId="68B14AEF" w14:textId="77777777" w:rsidTr="00B12C63">
        <w:tc>
          <w:tcPr>
            <w:tcW w:w="460" w:type="dxa"/>
          </w:tcPr>
          <w:p w14:paraId="1130DB9C" w14:textId="4ADBF3A7" w:rsidR="0064647F" w:rsidRDefault="0064647F" w:rsidP="0064647F">
            <w:pPr>
              <w:pStyle w:val="ContactInfo"/>
              <w:spacing w:after="360"/>
              <w:contextualSpacing w:val="0"/>
            </w:pPr>
            <w:r>
              <w:t>14</w:t>
            </w:r>
          </w:p>
        </w:tc>
        <w:tc>
          <w:tcPr>
            <w:tcW w:w="1603" w:type="dxa"/>
          </w:tcPr>
          <w:p w14:paraId="1A65B163" w14:textId="638227ED" w:rsidR="0064647F" w:rsidRDefault="0064647F" w:rsidP="0064647F">
            <w:pPr>
              <w:pStyle w:val="ContactInfo"/>
              <w:spacing w:after="360"/>
              <w:contextualSpacing w:val="0"/>
            </w:pPr>
            <w:r>
              <w:t>Non-Functional</w:t>
            </w:r>
          </w:p>
        </w:tc>
        <w:tc>
          <w:tcPr>
            <w:tcW w:w="7921" w:type="dxa"/>
          </w:tcPr>
          <w:p w14:paraId="4A52E1E8" w14:textId="13429980" w:rsidR="0064647F" w:rsidRDefault="0064647F" w:rsidP="0064647F">
            <w:pPr>
              <w:pStyle w:val="ContactInfo"/>
              <w:spacing w:after="360"/>
              <w:contextualSpacing w:val="0"/>
            </w:pPr>
            <w:r>
              <w:t>The system must be able to support role-based authorization and attribute-based authorization.</w:t>
            </w:r>
          </w:p>
        </w:tc>
      </w:tr>
      <w:tr w:rsidR="006B30BD" w14:paraId="00089D07" w14:textId="77777777" w:rsidTr="00B12C63">
        <w:tc>
          <w:tcPr>
            <w:tcW w:w="460" w:type="dxa"/>
          </w:tcPr>
          <w:p w14:paraId="4573CFC9" w14:textId="7D782AA9" w:rsidR="006B30BD" w:rsidRDefault="006B30BD" w:rsidP="0064647F">
            <w:pPr>
              <w:pStyle w:val="ContactInfo"/>
              <w:spacing w:after="360"/>
              <w:contextualSpacing w:val="0"/>
            </w:pPr>
            <w:r>
              <w:lastRenderedPageBreak/>
              <w:t>15</w:t>
            </w:r>
          </w:p>
        </w:tc>
        <w:tc>
          <w:tcPr>
            <w:tcW w:w="1603" w:type="dxa"/>
          </w:tcPr>
          <w:p w14:paraId="06F71C81" w14:textId="041E6407" w:rsidR="006B30BD" w:rsidRDefault="006B30BD" w:rsidP="0064647F">
            <w:pPr>
              <w:pStyle w:val="ContactInfo"/>
              <w:spacing w:after="360"/>
              <w:contextualSpacing w:val="0"/>
            </w:pPr>
            <w:r>
              <w:t>Non-Functional</w:t>
            </w:r>
          </w:p>
        </w:tc>
        <w:tc>
          <w:tcPr>
            <w:tcW w:w="7921" w:type="dxa"/>
          </w:tcPr>
          <w:p w14:paraId="510D231B" w14:textId="70C9D0A3" w:rsidR="006B30BD" w:rsidRDefault="006B30BD" w:rsidP="0064647F">
            <w:pPr>
              <w:pStyle w:val="ContactInfo"/>
              <w:spacing w:after="360"/>
              <w:contextualSpacing w:val="0"/>
            </w:pPr>
            <w:r>
              <w:t>The documents produced by the researchers must be enabled for versioning.</w:t>
            </w:r>
          </w:p>
        </w:tc>
      </w:tr>
      <w:tr w:rsidR="0064647F" w14:paraId="245B4907" w14:textId="77777777" w:rsidTr="00B12C63">
        <w:tc>
          <w:tcPr>
            <w:tcW w:w="460" w:type="dxa"/>
          </w:tcPr>
          <w:p w14:paraId="475A025D" w14:textId="3952599B" w:rsidR="0064647F" w:rsidRDefault="0064647F" w:rsidP="0064647F">
            <w:pPr>
              <w:pStyle w:val="ContactInfo"/>
              <w:spacing w:after="360"/>
              <w:contextualSpacing w:val="0"/>
            </w:pPr>
            <w:r>
              <w:t>1</w:t>
            </w:r>
            <w:r w:rsidR="006B30BD">
              <w:t>6</w:t>
            </w:r>
          </w:p>
        </w:tc>
        <w:tc>
          <w:tcPr>
            <w:tcW w:w="1603" w:type="dxa"/>
          </w:tcPr>
          <w:p w14:paraId="631978FC" w14:textId="53AF2E4B" w:rsidR="0064647F" w:rsidRDefault="0064647F" w:rsidP="0064647F">
            <w:pPr>
              <w:pStyle w:val="ContactInfo"/>
              <w:spacing w:after="360"/>
              <w:contextualSpacing w:val="0"/>
            </w:pPr>
            <w:r>
              <w:t>Non-Functional</w:t>
            </w:r>
          </w:p>
        </w:tc>
        <w:tc>
          <w:tcPr>
            <w:tcW w:w="7921" w:type="dxa"/>
          </w:tcPr>
          <w:p w14:paraId="63433529" w14:textId="028FC898" w:rsidR="0064647F" w:rsidRDefault="0064647F" w:rsidP="0064647F">
            <w:pPr>
              <w:pStyle w:val="ContactInfo"/>
              <w:spacing w:after="360"/>
              <w:contextualSpacing w:val="0"/>
            </w:pPr>
            <w:r>
              <w:t>The user can only log in after using 2 Factor Authentication.</w:t>
            </w:r>
          </w:p>
        </w:tc>
      </w:tr>
    </w:tbl>
    <w:p w14:paraId="078F8187" w14:textId="109C9F0C" w:rsidR="00FB3B19" w:rsidRDefault="00FB3B19" w:rsidP="00D77B38">
      <w:pPr>
        <w:pStyle w:val="Heading1"/>
      </w:pPr>
      <w:bookmarkStart w:id="5" w:name="_Toc11180840"/>
      <w:r>
        <w:t>Target Architecture</w:t>
      </w:r>
      <w:bookmarkEnd w:id="5"/>
    </w:p>
    <w:p w14:paraId="3DC7B260" w14:textId="3F9284D3" w:rsidR="003F1170" w:rsidRDefault="003F1170" w:rsidP="003F1170">
      <w:pPr>
        <w:spacing w:after="360"/>
      </w:pPr>
      <w:r>
        <w:t>The system will use Salesforce and AWS. The Salesforce Cloud will host the application and access the structured and unstructured data in AWS. The user will interact with the Salesforce application and the Salesforce application will query the data that is stored in AWS.</w:t>
      </w:r>
    </w:p>
    <w:p w14:paraId="4526C078" w14:textId="37A48E13" w:rsidR="003F1170" w:rsidRDefault="003F1170" w:rsidP="003F1170">
      <w:pPr>
        <w:spacing w:after="360"/>
      </w:pPr>
      <w:r>
        <w:rPr>
          <w:noProof/>
        </w:rPr>
        <mc:AlternateContent>
          <mc:Choice Requires="wps">
            <w:drawing>
              <wp:anchor distT="0" distB="0" distL="114300" distR="114300" simplePos="0" relativeHeight="251659264" behindDoc="0" locked="0" layoutInCell="1" allowOverlap="1" wp14:anchorId="178A2CF8" wp14:editId="6F31BDEC">
                <wp:simplePos x="0" y="0"/>
                <wp:positionH relativeFrom="column">
                  <wp:posOffset>-1665605</wp:posOffset>
                </wp:positionH>
                <wp:positionV relativeFrom="paragraph">
                  <wp:posOffset>239395</wp:posOffset>
                </wp:positionV>
                <wp:extent cx="914400" cy="914400"/>
                <wp:effectExtent l="0" t="0" r="12700" b="12700"/>
                <wp:wrapNone/>
                <wp:docPr id="367629028" name="Rectangle 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D6337C" id="Rectangle 1" o:spid="_x0000_s1026" style="position:absolute;margin-left:-131.15pt;margin-top:18.85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" fillcolor="#9e4733 [3204]" strokecolor="#170a07 [484]" strokeweight="1pt"/>
            </w:pict>
          </mc:Fallback>
        </mc:AlternateContent>
      </w:r>
      <w:r>
        <w:t>Depending on their role, the user will log in with a username and password. After this action, the user will use Okta as a push notification. Once that process is complete, the user is logged in and then will be routed to the appropriate site(s).</w:t>
      </w:r>
    </w:p>
    <w:p w14:paraId="45E07129" w14:textId="2682315C" w:rsidR="00557A18" w:rsidRDefault="00557A18" w:rsidP="003F1170">
      <w:pPr>
        <w:spacing w:after="360"/>
      </w:pPr>
      <w:r>
        <w:t xml:space="preserve">The </w:t>
      </w:r>
      <w:r w:rsidR="00036DA0">
        <w:t xml:space="preserve">programming language that is used to complete this is Salesforce Apex code. The authentication and authorization will be handled by Spring Security. </w:t>
      </w:r>
    </w:p>
    <w:p w14:paraId="62CE38A4" w14:textId="3986CE8A" w:rsidR="003F1170" w:rsidRDefault="00D553AC" w:rsidP="003F1170">
      <w:pPr>
        <w:spacing w:after="360"/>
      </w:pPr>
      <w:r>
        <w:rPr>
          <w:noProof/>
        </w:rPr>
        <mc:AlternateContent>
          <mc:Choice Requires="wpi">
            <w:drawing>
              <wp:anchor distT="0" distB="0" distL="114300" distR="114300" simplePos="0" relativeHeight="252000256" behindDoc="0" locked="0" layoutInCell="1" allowOverlap="1" wp14:anchorId="03AE4B3E" wp14:editId="640BE3BB">
                <wp:simplePos x="0" y="0"/>
                <wp:positionH relativeFrom="column">
                  <wp:posOffset>6178935</wp:posOffset>
                </wp:positionH>
                <wp:positionV relativeFrom="paragraph">
                  <wp:posOffset>280105</wp:posOffset>
                </wp:positionV>
                <wp:extent cx="29880" cy="150480"/>
                <wp:effectExtent l="38100" t="38100" r="46355" b="40640"/>
                <wp:wrapNone/>
                <wp:docPr id="1178562201" name="Ink 20"/>
                <wp:cNvGraphicFramePr/>
                <a:graphic xmlns:a="http://schemas.openxmlformats.org/drawingml/2006/main">
                  <a:graphicData uri="http://schemas.microsoft.com/office/word/2010/wordprocessingInk">
                    <w14:contentPart bwMode="auto" r:id="rId8">
                      <w14:nvContentPartPr>
                        <w14:cNvContentPartPr/>
                      </w14:nvContentPartPr>
                      <w14:xfrm>
                        <a:off x="0" y="0"/>
                        <a:ext cx="29880" cy="150480"/>
                      </w14:xfrm>
                    </w14:contentPart>
                  </a:graphicData>
                </a:graphic>
              </wp:anchor>
            </w:drawing>
          </mc:Choice>
          <mc:Fallback>
            <w:pict>
              <v:shapetype w14:anchorId="7CE659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485.85pt;margin-top:21.35pt;width:3.75pt;height:13.3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">
                <v:imagedata r:id="rId9" o:title=""/>
              </v:shape>
            </w:pict>
          </mc:Fallback>
        </mc:AlternateContent>
      </w:r>
      <w:r w:rsidR="003F1170">
        <w:rPr>
          <w:noProof/>
        </w:rPr>
        <mc:AlternateContent>
          <mc:Choice Requires="wpi">
            <w:drawing>
              <wp:anchor distT="0" distB="0" distL="114300" distR="114300" simplePos="0" relativeHeight="251689984" behindDoc="0" locked="0" layoutInCell="1" allowOverlap="1" wp14:anchorId="14FBCFFC" wp14:editId="6EECABF2">
                <wp:simplePos x="0" y="0"/>
                <wp:positionH relativeFrom="column">
                  <wp:posOffset>3745755</wp:posOffset>
                </wp:positionH>
                <wp:positionV relativeFrom="paragraph">
                  <wp:posOffset>203255</wp:posOffset>
                </wp:positionV>
                <wp:extent cx="653760" cy="433080"/>
                <wp:effectExtent l="38100" t="38100" r="0" b="36830"/>
                <wp:wrapNone/>
                <wp:docPr id="1705029665" name="Ink 40"/>
                <wp:cNvGraphicFramePr/>
                <a:graphic xmlns:a="http://schemas.openxmlformats.org/drawingml/2006/main">
                  <a:graphicData uri="http://schemas.microsoft.com/office/word/2010/wordprocessingInk">
                    <w14:contentPart bwMode="auto" r:id="rId10">
                      <w14:nvContentPartPr>
                        <w14:cNvContentPartPr/>
                      </w14:nvContentPartPr>
                      <w14:xfrm>
                        <a:off x="0" y="0"/>
                        <a:ext cx="653760" cy="433080"/>
                      </w14:xfrm>
                    </w14:contentPart>
                  </a:graphicData>
                </a:graphic>
              </wp:anchor>
            </w:drawing>
          </mc:Choice>
          <mc:Fallback>
            <w:pict>
              <v:shapetype w14:anchorId="09B84D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294.25pt;margin-top:15.3pt;width:52.9pt;height:3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">
                <v:imagedata r:id="rId11" o:title=""/>
              </v:shape>
            </w:pict>
          </mc:Fallback>
        </mc:AlternateContent>
      </w:r>
    </w:p>
    <w:p w14:paraId="2F1372A9" w14:textId="67287AF2" w:rsidR="003F1170" w:rsidRDefault="00D553AC" w:rsidP="003F1170">
      <w:pPr>
        <w:spacing w:after="360"/>
      </w:pPr>
      <w:r>
        <w:rPr>
          <w:noProof/>
        </w:rPr>
        <mc:AlternateContent>
          <mc:Choice Requires="wpi">
            <w:drawing>
              <wp:anchor distT="0" distB="0" distL="114300" distR="114300" simplePos="0" relativeHeight="251999232" behindDoc="0" locked="0" layoutInCell="1" allowOverlap="1" wp14:anchorId="378F7C23" wp14:editId="381C427A">
                <wp:simplePos x="0" y="0"/>
                <wp:positionH relativeFrom="column">
                  <wp:posOffset>5106035</wp:posOffset>
                </wp:positionH>
                <wp:positionV relativeFrom="paragraph">
                  <wp:posOffset>-495300</wp:posOffset>
                </wp:positionV>
                <wp:extent cx="1591945" cy="1048385"/>
                <wp:effectExtent l="38100" t="38100" r="46355" b="43815"/>
                <wp:wrapNone/>
                <wp:docPr id="283873751" name="Ink 19"/>
                <wp:cNvGraphicFramePr/>
                <a:graphic xmlns:a="http://schemas.openxmlformats.org/drawingml/2006/main">
                  <a:graphicData uri="http://schemas.microsoft.com/office/word/2010/wordprocessingInk">
                    <w14:contentPart bwMode="auto" r:id="rId12">
                      <w14:nvContentPartPr>
                        <w14:cNvContentPartPr/>
                      </w14:nvContentPartPr>
                      <w14:xfrm>
                        <a:off x="0" y="0"/>
                        <a:ext cx="1591945" cy="1048385"/>
                      </w14:xfrm>
                    </w14:contentPart>
                  </a:graphicData>
                </a:graphic>
              </wp:anchor>
            </w:drawing>
          </mc:Choice>
          <mc:Fallback>
            <w:pict>
              <v:shape w14:anchorId="2A76CC9C" id="Ink 19" o:spid="_x0000_s1026" type="#_x0000_t75" style="position:absolute;margin-left:401.35pt;margin-top:-39.7pt;width:126.75pt;height:83.95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">
                <v:imagedata r:id="rId13" o:title=""/>
              </v:shape>
            </w:pict>
          </mc:Fallback>
        </mc:AlternateContent>
      </w:r>
    </w:p>
    <w:p w14:paraId="3614472A" w14:textId="6362BBDD" w:rsidR="003F1170" w:rsidRDefault="003F1170" w:rsidP="003F1170">
      <w:pPr>
        <w:spacing w:after="360"/>
      </w:pPr>
      <w:r>
        <w:rPr>
          <w:noProof/>
        </w:rPr>
        <mc:AlternateContent>
          <mc:Choice Requires="wpi">
            <w:drawing>
              <wp:anchor distT="0" distB="0" distL="114300" distR="114300" simplePos="0" relativeHeight="251696128" behindDoc="0" locked="0" layoutInCell="1" allowOverlap="1" wp14:anchorId="5DCE064B" wp14:editId="54447EB3">
                <wp:simplePos x="0" y="0"/>
                <wp:positionH relativeFrom="column">
                  <wp:posOffset>2676525</wp:posOffset>
                </wp:positionH>
                <wp:positionV relativeFrom="paragraph">
                  <wp:posOffset>-1044575</wp:posOffset>
                </wp:positionV>
                <wp:extent cx="1930640" cy="2153455"/>
                <wp:effectExtent l="38100" t="38100" r="38100" b="43815"/>
                <wp:wrapNone/>
                <wp:docPr id="1348067395" name="Ink 46"/>
                <wp:cNvGraphicFramePr/>
                <a:graphic xmlns:a="http://schemas.openxmlformats.org/drawingml/2006/main">
                  <a:graphicData uri="http://schemas.microsoft.com/office/word/2010/wordprocessingInk">
                    <w14:contentPart bwMode="auto" r:id="rId14">
                      <w14:nvContentPartPr>
                        <w14:cNvContentPartPr/>
                      </w14:nvContentPartPr>
                      <w14:xfrm>
                        <a:off x="0" y="0"/>
                        <a:ext cx="1930640" cy="2153455"/>
                      </w14:xfrm>
                    </w14:contentPart>
                  </a:graphicData>
                </a:graphic>
              </wp:anchor>
            </w:drawing>
          </mc:Choice>
          <mc:Fallback>
            <w:pict>
              <v:shape w14:anchorId="09D95693" id="Ink 46" o:spid="_x0000_s1026" type="#_x0000_t75" style="position:absolute;margin-left:210.05pt;margin-top:-82.95pt;width:153.4pt;height:170.9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">
                <v:imagedata r:id="rId15" o:title=""/>
              </v:shape>
            </w:pict>
          </mc:Fallback>
        </mc:AlternateContent>
      </w:r>
      <w:r>
        <w:rPr>
          <w:noProof/>
        </w:rPr>
        <mc:AlternateContent>
          <mc:Choice Requires="wpi">
            <w:drawing>
              <wp:anchor distT="0" distB="0" distL="114300" distR="114300" simplePos="0" relativeHeight="251676672" behindDoc="0" locked="0" layoutInCell="1" allowOverlap="1" wp14:anchorId="74BB4BE0" wp14:editId="72F9EB0E">
                <wp:simplePos x="0" y="0"/>
                <wp:positionH relativeFrom="column">
                  <wp:posOffset>116840</wp:posOffset>
                </wp:positionH>
                <wp:positionV relativeFrom="paragraph">
                  <wp:posOffset>-677545</wp:posOffset>
                </wp:positionV>
                <wp:extent cx="2402910" cy="1510030"/>
                <wp:effectExtent l="38100" t="38100" r="10160" b="39370"/>
                <wp:wrapNone/>
                <wp:docPr id="676217955" name="Ink 27"/>
                <wp:cNvGraphicFramePr/>
                <a:graphic xmlns:a="http://schemas.openxmlformats.org/drawingml/2006/main">
                  <a:graphicData uri="http://schemas.microsoft.com/office/word/2010/wordprocessingInk">
                    <w14:contentPart bwMode="auto" r:id="rId16">
                      <w14:nvContentPartPr>
                        <w14:cNvContentPartPr/>
                      </w14:nvContentPartPr>
                      <w14:xfrm>
                        <a:off x="0" y="0"/>
                        <a:ext cx="2402910" cy="1510030"/>
                      </w14:xfrm>
                    </w14:contentPart>
                  </a:graphicData>
                </a:graphic>
              </wp:anchor>
            </w:drawing>
          </mc:Choice>
          <mc:Fallback>
            <w:pict>
              <v:shape w14:anchorId="25E77AE3" id="Ink 27" o:spid="_x0000_s1026" type="#_x0000_t75" style="position:absolute;margin-left:8.5pt;margin-top:-54.05pt;width:190.6pt;height:120.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">
                <v:imagedata r:id="rId17" o:title=""/>
              </v:shape>
            </w:pict>
          </mc:Fallback>
        </mc:AlternateContent>
      </w:r>
    </w:p>
    <w:p w14:paraId="7A51B61F" w14:textId="46C9D953" w:rsidR="003F1170" w:rsidRDefault="003F1170" w:rsidP="003F1170">
      <w:pPr>
        <w:spacing w:after="360"/>
      </w:pPr>
    </w:p>
    <w:p w14:paraId="4F7830B7" w14:textId="105ACBE8" w:rsidR="003F1170" w:rsidRDefault="008C2DC0" w:rsidP="003F1170">
      <w:pPr>
        <w:spacing w:after="360"/>
      </w:pPr>
      <w:r>
        <w:rPr>
          <w:noProof/>
        </w:rPr>
        <mc:AlternateContent>
          <mc:Choice Requires="wpi">
            <w:drawing>
              <wp:anchor distT="0" distB="0" distL="114300" distR="114300" simplePos="0" relativeHeight="252015616" behindDoc="0" locked="0" layoutInCell="1" allowOverlap="1" wp14:anchorId="064D2E5E" wp14:editId="5947D7C0">
                <wp:simplePos x="0" y="0"/>
                <wp:positionH relativeFrom="column">
                  <wp:posOffset>1125255</wp:posOffset>
                </wp:positionH>
                <wp:positionV relativeFrom="paragraph">
                  <wp:posOffset>28740</wp:posOffset>
                </wp:positionV>
                <wp:extent cx="459720" cy="581760"/>
                <wp:effectExtent l="38100" t="38100" r="48895" b="40640"/>
                <wp:wrapNone/>
                <wp:docPr id="2017337736" name="Ink 35"/>
                <wp:cNvGraphicFramePr/>
                <a:graphic xmlns:a="http://schemas.openxmlformats.org/drawingml/2006/main">
                  <a:graphicData uri="http://schemas.microsoft.com/office/word/2010/wordprocessingInk">
                    <w14:contentPart bwMode="auto" r:id="rId18">
                      <w14:nvContentPartPr>
                        <w14:cNvContentPartPr/>
                      </w14:nvContentPartPr>
                      <w14:xfrm>
                        <a:off x="0" y="0"/>
                        <a:ext cx="459720" cy="581760"/>
                      </w14:xfrm>
                    </w14:contentPart>
                  </a:graphicData>
                </a:graphic>
              </wp:anchor>
            </w:drawing>
          </mc:Choice>
          <mc:Fallback>
            <w:pict>
              <v:shape w14:anchorId="5C275C46" id="Ink 35" o:spid="_x0000_s1026" type="#_x0000_t75" style="position:absolute;margin-left:87.9pt;margin-top:1.55pt;width:37.65pt;height:47.2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">
                <v:imagedata r:id="rId19" o:title=""/>
              </v:shape>
            </w:pict>
          </mc:Fallback>
        </mc:AlternateContent>
      </w:r>
      <w:r>
        <w:rPr>
          <w:noProof/>
        </w:rPr>
        <mc:AlternateContent>
          <mc:Choice Requires="wpi">
            <w:drawing>
              <wp:anchor distT="0" distB="0" distL="114300" distR="114300" simplePos="0" relativeHeight="252014592" behindDoc="0" locked="0" layoutInCell="1" allowOverlap="1" wp14:anchorId="78423FFB" wp14:editId="5BFD012B">
                <wp:simplePos x="0" y="0"/>
                <wp:positionH relativeFrom="column">
                  <wp:posOffset>794385</wp:posOffset>
                </wp:positionH>
                <wp:positionV relativeFrom="paragraph">
                  <wp:posOffset>118110</wp:posOffset>
                </wp:positionV>
                <wp:extent cx="517530" cy="482120"/>
                <wp:effectExtent l="38100" t="38100" r="41275" b="38735"/>
                <wp:wrapNone/>
                <wp:docPr id="1185681821" name="Ink 34"/>
                <wp:cNvGraphicFramePr/>
                <a:graphic xmlns:a="http://schemas.openxmlformats.org/drawingml/2006/main">
                  <a:graphicData uri="http://schemas.microsoft.com/office/word/2010/wordprocessingInk">
                    <w14:contentPart bwMode="auto" r:id="rId20">
                      <w14:nvContentPartPr>
                        <w14:cNvContentPartPr/>
                      </w14:nvContentPartPr>
                      <w14:xfrm>
                        <a:off x="0" y="0"/>
                        <a:ext cx="517530" cy="482120"/>
                      </w14:xfrm>
                    </w14:contentPart>
                  </a:graphicData>
                </a:graphic>
              </wp:anchor>
            </w:drawing>
          </mc:Choice>
          <mc:Fallback>
            <w:pict>
              <v:shape w14:anchorId="20758EF7" id="Ink 34" o:spid="_x0000_s1026" type="#_x0000_t75" style="position:absolute;margin-left:61.85pt;margin-top:8.6pt;width:42.15pt;height:39.3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">
                <v:imagedata r:id="rId21" o:title=""/>
              </v:shape>
            </w:pict>
          </mc:Fallback>
        </mc:AlternateContent>
      </w:r>
    </w:p>
    <w:p w14:paraId="500F0E34" w14:textId="6AD22683" w:rsidR="003F1170" w:rsidRDefault="003F1170" w:rsidP="003F1170">
      <w:pPr>
        <w:spacing w:after="360"/>
      </w:pPr>
    </w:p>
    <w:p w14:paraId="0EAB47D6" w14:textId="4F7957BB" w:rsidR="003F1170" w:rsidRDefault="00AE1D19" w:rsidP="003F1170">
      <w:pPr>
        <w:spacing w:after="360"/>
      </w:pPr>
      <w:r>
        <w:rPr>
          <w:noProof/>
        </w:rPr>
        <mc:AlternateContent>
          <mc:Choice Requires="wpi">
            <w:drawing>
              <wp:anchor distT="0" distB="0" distL="114300" distR="114300" simplePos="0" relativeHeight="252011520" behindDoc="0" locked="0" layoutInCell="1" allowOverlap="1" wp14:anchorId="097085E5" wp14:editId="58BE687D">
                <wp:simplePos x="0" y="0"/>
                <wp:positionH relativeFrom="column">
                  <wp:posOffset>4664710</wp:posOffset>
                </wp:positionH>
                <wp:positionV relativeFrom="paragraph">
                  <wp:posOffset>-280670</wp:posOffset>
                </wp:positionV>
                <wp:extent cx="619125" cy="706120"/>
                <wp:effectExtent l="38100" t="38100" r="41275" b="43180"/>
                <wp:wrapNone/>
                <wp:docPr id="1136980270" name="Ink 31"/>
                <wp:cNvGraphicFramePr/>
                <a:graphic xmlns:a="http://schemas.openxmlformats.org/drawingml/2006/main">
                  <a:graphicData uri="http://schemas.microsoft.com/office/word/2010/wordprocessingInk">
                    <w14:contentPart bwMode="auto" r:id="rId22">
                      <w14:nvContentPartPr>
                        <w14:cNvContentPartPr/>
                      </w14:nvContentPartPr>
                      <w14:xfrm>
                        <a:off x="0" y="0"/>
                        <a:ext cx="619125" cy="706120"/>
                      </w14:xfrm>
                    </w14:contentPart>
                  </a:graphicData>
                </a:graphic>
              </wp:anchor>
            </w:drawing>
          </mc:Choice>
          <mc:Fallback>
            <w:pict>
              <v:shape w14:anchorId="458B9BDE" id="Ink 31" o:spid="_x0000_s1026" type="#_x0000_t75" style="position:absolute;margin-left:366.6pt;margin-top:-22.8pt;width:50.15pt;height:57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">
                <v:imagedata r:id="rId23" o:title=""/>
              </v:shape>
            </w:pict>
          </mc:Fallback>
        </mc:AlternateContent>
      </w:r>
      <w:r w:rsidR="00AE0921">
        <w:rPr>
          <w:noProof/>
        </w:rPr>
        <mc:AlternateContent>
          <mc:Choice Requires="wpi">
            <w:drawing>
              <wp:anchor distT="0" distB="0" distL="114300" distR="114300" simplePos="0" relativeHeight="251722752" behindDoc="0" locked="0" layoutInCell="1" allowOverlap="1" wp14:anchorId="58B03455" wp14:editId="781CD32F">
                <wp:simplePos x="0" y="0"/>
                <wp:positionH relativeFrom="column">
                  <wp:posOffset>3172460</wp:posOffset>
                </wp:positionH>
                <wp:positionV relativeFrom="paragraph">
                  <wp:posOffset>-363220</wp:posOffset>
                </wp:positionV>
                <wp:extent cx="1226185" cy="1374140"/>
                <wp:effectExtent l="38100" t="38100" r="43815" b="48260"/>
                <wp:wrapNone/>
                <wp:docPr id="343572238" name="Ink 72"/>
                <wp:cNvGraphicFramePr/>
                <a:graphic xmlns:a="http://schemas.openxmlformats.org/drawingml/2006/main">
                  <a:graphicData uri="http://schemas.microsoft.com/office/word/2010/wordprocessingInk">
                    <w14:contentPart bwMode="auto" r:id="rId24">
                      <w14:nvContentPartPr>
                        <w14:cNvContentPartPr/>
                      </w14:nvContentPartPr>
                      <w14:xfrm>
                        <a:off x="0" y="0"/>
                        <a:ext cx="1226185" cy="1374140"/>
                      </w14:xfrm>
                    </w14:contentPart>
                  </a:graphicData>
                </a:graphic>
              </wp:anchor>
            </w:drawing>
          </mc:Choice>
          <mc:Fallback>
            <w:pict>
              <v:shape w14:anchorId="3670444B" id="Ink 72" o:spid="_x0000_s1026" type="#_x0000_t75" style="position:absolute;margin-left:249.1pt;margin-top:-29.3pt;width:97.95pt;height:109.6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">
                <v:imagedata r:id="rId25" o:title=""/>
              </v:shape>
            </w:pict>
          </mc:Fallback>
        </mc:AlternateContent>
      </w:r>
      <w:r w:rsidR="00AE0921">
        <w:rPr>
          <w:noProof/>
        </w:rPr>
        <mc:AlternateContent>
          <mc:Choice Requires="wpi">
            <w:drawing>
              <wp:anchor distT="0" distB="0" distL="114300" distR="114300" simplePos="0" relativeHeight="251708416" behindDoc="0" locked="0" layoutInCell="1" allowOverlap="1" wp14:anchorId="7FA3DAEA" wp14:editId="5CA44722">
                <wp:simplePos x="0" y="0"/>
                <wp:positionH relativeFrom="column">
                  <wp:posOffset>1656080</wp:posOffset>
                </wp:positionH>
                <wp:positionV relativeFrom="paragraph">
                  <wp:posOffset>77470</wp:posOffset>
                </wp:positionV>
                <wp:extent cx="698500" cy="711835"/>
                <wp:effectExtent l="38100" t="38100" r="12700" b="50165"/>
                <wp:wrapNone/>
                <wp:docPr id="2089827079" name="Ink 58"/>
                <wp:cNvGraphicFramePr/>
                <a:graphic xmlns:a="http://schemas.openxmlformats.org/drawingml/2006/main">
                  <a:graphicData uri="http://schemas.microsoft.com/office/word/2010/wordprocessingInk">
                    <w14:contentPart bwMode="auto" r:id="rId26">
                      <w14:nvContentPartPr>
                        <w14:cNvContentPartPr/>
                      </w14:nvContentPartPr>
                      <w14:xfrm>
                        <a:off x="0" y="0"/>
                        <a:ext cx="698500" cy="711835"/>
                      </w14:xfrm>
                    </w14:contentPart>
                  </a:graphicData>
                </a:graphic>
              </wp:anchor>
            </w:drawing>
          </mc:Choice>
          <mc:Fallback>
            <w:pict>
              <v:shape w14:anchorId="659C6FEB" id="Ink 58" o:spid="_x0000_s1026" type="#_x0000_t75" style="position:absolute;margin-left:129.7pt;margin-top:5.4pt;width:56.4pt;height:57.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">
                <v:imagedata r:id="rId27" o:title=""/>
              </v:shape>
            </w:pict>
          </mc:Fallback>
        </mc:AlternateContent>
      </w:r>
      <w:r w:rsidR="00AE0921">
        <w:rPr>
          <w:noProof/>
        </w:rPr>
        <mc:AlternateContent>
          <mc:Choice Requires="wpi">
            <w:drawing>
              <wp:anchor distT="0" distB="0" distL="114300" distR="114300" simplePos="0" relativeHeight="251697152" behindDoc="0" locked="0" layoutInCell="1" allowOverlap="1" wp14:anchorId="1C463A68" wp14:editId="604B0B5F">
                <wp:simplePos x="0" y="0"/>
                <wp:positionH relativeFrom="column">
                  <wp:posOffset>1026160</wp:posOffset>
                </wp:positionH>
                <wp:positionV relativeFrom="paragraph">
                  <wp:posOffset>-1092835</wp:posOffset>
                </wp:positionV>
                <wp:extent cx="5106035" cy="2448560"/>
                <wp:effectExtent l="38100" t="38100" r="37465" b="40640"/>
                <wp:wrapNone/>
                <wp:docPr id="824110913" name="Ink 47"/>
                <wp:cNvGraphicFramePr/>
                <a:graphic xmlns:a="http://schemas.openxmlformats.org/drawingml/2006/main">
                  <a:graphicData uri="http://schemas.microsoft.com/office/word/2010/wordprocessingInk">
                    <w14:contentPart bwMode="auto" r:id="rId28">
                      <w14:nvContentPartPr>
                        <w14:cNvContentPartPr/>
                      </w14:nvContentPartPr>
                      <w14:xfrm>
                        <a:off x="0" y="0"/>
                        <a:ext cx="5106035" cy="2448560"/>
                      </w14:xfrm>
                    </w14:contentPart>
                  </a:graphicData>
                </a:graphic>
                <wp14:sizeRelH relativeFrom="margin">
                  <wp14:pctWidth>0</wp14:pctWidth>
                </wp14:sizeRelH>
                <wp14:sizeRelV relativeFrom="margin">
                  <wp14:pctHeight>0</wp14:pctHeight>
                </wp14:sizeRelV>
              </wp:anchor>
            </w:drawing>
          </mc:Choice>
          <mc:Fallback>
            <w:pict>
              <v:shape w14:anchorId="52D9C98B" id="Ink 47" o:spid="_x0000_s1026" type="#_x0000_t75" style="position:absolute;margin-left:80.1pt;margin-top:-86.75pt;width:403.45pt;height:194.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">
                <v:imagedata r:id="rId29" o:title=""/>
              </v:shape>
            </w:pict>
          </mc:Fallback>
        </mc:AlternateContent>
      </w:r>
    </w:p>
    <w:p w14:paraId="6E72B211" w14:textId="64790C28" w:rsidR="003F1170" w:rsidRPr="00E360A3" w:rsidRDefault="003F1170" w:rsidP="003F1170">
      <w:pPr>
        <w:spacing w:after="360"/>
      </w:pPr>
    </w:p>
    <w:p w14:paraId="1BE01F86" w14:textId="77777777" w:rsidR="00483E1B" w:rsidRDefault="00483E1B" w:rsidP="00E27459">
      <w:pPr>
        <w:pStyle w:val="Heading2"/>
        <w:rPr>
          <w:sz w:val="24"/>
          <w:szCs w:val="24"/>
        </w:rPr>
      </w:pPr>
      <w:bookmarkStart w:id="6" w:name="_Toc11180841"/>
    </w:p>
    <w:p w14:paraId="4FD72012" w14:textId="77777777" w:rsidR="00483E1B" w:rsidRDefault="00483E1B" w:rsidP="00E27459">
      <w:pPr>
        <w:pStyle w:val="Heading2"/>
        <w:rPr>
          <w:sz w:val="24"/>
          <w:szCs w:val="24"/>
        </w:rPr>
      </w:pPr>
    </w:p>
    <w:p w14:paraId="638E3FB0" w14:textId="002613ED" w:rsidR="00FB3B19" w:rsidRPr="00A4234B" w:rsidRDefault="00FB3B19" w:rsidP="00E27459">
      <w:pPr>
        <w:pStyle w:val="Heading2"/>
        <w:rPr>
          <w:sz w:val="24"/>
          <w:szCs w:val="24"/>
        </w:rPr>
      </w:pPr>
      <w:r w:rsidRPr="00A4234B">
        <w:rPr>
          <w:sz w:val="24"/>
          <w:szCs w:val="24"/>
        </w:rPr>
        <w:t>Business Architecture</w:t>
      </w:r>
      <w:bookmarkEnd w:id="6"/>
    </w:p>
    <w:p w14:paraId="5313D838" w14:textId="0B9494E6" w:rsidR="00FF6668" w:rsidRDefault="00AE0921" w:rsidP="00FF6668">
      <w:r>
        <w:t>Businesses focus on the services that their product provides. This includes the team of mangers that make sure that the customer is satisfied with the results by asking for constant feedback from the customer.  The individuals that are most involved with the Business Architecture are stakeholders, executives, and investors</w:t>
      </w:r>
      <w:r w:rsidR="00FF6668" w:rsidRPr="00B76536">
        <w:t>.</w:t>
      </w:r>
    </w:p>
    <w:p w14:paraId="32EE9B84" w14:textId="765EDE13" w:rsidR="00AE0921" w:rsidRDefault="00AE0921" w:rsidP="00FF6668"/>
    <w:p w14:paraId="16D822C2" w14:textId="7B738AF6" w:rsidR="00AE0921" w:rsidRDefault="003D7E82" w:rsidP="00FF6668">
      <w:r>
        <w:rPr>
          <w:noProof/>
        </w:rPr>
        <mc:AlternateContent>
          <mc:Choice Requires="wpi">
            <w:drawing>
              <wp:anchor distT="0" distB="0" distL="114300" distR="114300" simplePos="0" relativeHeight="251744256" behindDoc="0" locked="0" layoutInCell="1" allowOverlap="1" wp14:anchorId="36204B79" wp14:editId="1AEDBB07">
                <wp:simplePos x="0" y="0"/>
                <wp:positionH relativeFrom="column">
                  <wp:posOffset>2737485</wp:posOffset>
                </wp:positionH>
                <wp:positionV relativeFrom="paragraph">
                  <wp:posOffset>-281940</wp:posOffset>
                </wp:positionV>
                <wp:extent cx="1240670" cy="945600"/>
                <wp:effectExtent l="38100" t="38100" r="0" b="45085"/>
                <wp:wrapNone/>
                <wp:docPr id="112439698" name="Ink 93"/>
                <wp:cNvGraphicFramePr/>
                <a:graphic xmlns:a="http://schemas.openxmlformats.org/drawingml/2006/main">
                  <a:graphicData uri="http://schemas.microsoft.com/office/word/2010/wordprocessingInk">
                    <w14:contentPart bwMode="auto" r:id="rId30">
                      <w14:nvContentPartPr>
                        <w14:cNvContentPartPr/>
                      </w14:nvContentPartPr>
                      <w14:xfrm>
                        <a:off x="0" y="0"/>
                        <a:ext cx="1240670" cy="945600"/>
                      </w14:xfrm>
                    </w14:contentPart>
                  </a:graphicData>
                </a:graphic>
              </wp:anchor>
            </w:drawing>
          </mc:Choice>
          <mc:Fallback>
            <w:pict>
              <v:shape w14:anchorId="5CBE44A0" id="Ink 93" o:spid="_x0000_s1026" type="#_x0000_t75" style="position:absolute;margin-left:214.85pt;margin-top:-22.9pt;width:99.15pt;height:75.8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">
                <v:imagedata r:id="rId31" o:title=""/>
              </v:shape>
            </w:pict>
          </mc:Fallback>
        </mc:AlternateContent>
      </w:r>
      <w:r>
        <w:rPr>
          <w:noProof/>
        </w:rPr>
        <mc:AlternateContent>
          <mc:Choice Requires="wpi">
            <w:drawing>
              <wp:anchor distT="0" distB="0" distL="114300" distR="114300" simplePos="0" relativeHeight="251723776" behindDoc="0" locked="0" layoutInCell="1" allowOverlap="1" wp14:anchorId="7A997220" wp14:editId="12352BC0">
                <wp:simplePos x="0" y="0"/>
                <wp:positionH relativeFrom="column">
                  <wp:posOffset>2573175</wp:posOffset>
                </wp:positionH>
                <wp:positionV relativeFrom="paragraph">
                  <wp:posOffset>-418240</wp:posOffset>
                </wp:positionV>
                <wp:extent cx="1454400" cy="1191240"/>
                <wp:effectExtent l="38100" t="38100" r="44450" b="41275"/>
                <wp:wrapNone/>
                <wp:docPr id="2072856336" name="Ink 73"/>
                <wp:cNvGraphicFramePr/>
                <a:graphic xmlns:a="http://schemas.openxmlformats.org/drawingml/2006/main">
                  <a:graphicData uri="http://schemas.microsoft.com/office/word/2010/wordprocessingInk">
                    <w14:contentPart bwMode="auto" r:id="rId32">
                      <w14:nvContentPartPr>
                        <w14:cNvContentPartPr/>
                      </w14:nvContentPartPr>
                      <w14:xfrm>
                        <a:off x="0" y="0"/>
                        <a:ext cx="1454400" cy="1191240"/>
                      </w14:xfrm>
                    </w14:contentPart>
                  </a:graphicData>
                </a:graphic>
              </wp:anchor>
            </w:drawing>
          </mc:Choice>
          <mc:Fallback>
            <w:pict>
              <v:shape w14:anchorId="279B8F91" id="Ink 73" o:spid="_x0000_s1026" type="#_x0000_t75" style="position:absolute;margin-left:201.9pt;margin-top:-33.65pt;width:115.9pt;height:95.2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">
                <v:imagedata r:id="rId33" o:title=""/>
              </v:shape>
            </w:pict>
          </mc:Fallback>
        </mc:AlternateContent>
      </w:r>
    </w:p>
    <w:p w14:paraId="6E1485F3" w14:textId="76831936" w:rsidR="00AE0921" w:rsidRDefault="003D7E82" w:rsidP="00FF6668">
      <w:r>
        <w:rPr>
          <w:noProof/>
        </w:rPr>
        <mc:AlternateContent>
          <mc:Choice Requires="wpi">
            <w:drawing>
              <wp:anchor distT="0" distB="0" distL="114300" distR="114300" simplePos="0" relativeHeight="251766784" behindDoc="0" locked="0" layoutInCell="1" allowOverlap="1" wp14:anchorId="1E6B35AA" wp14:editId="598BF9E3">
                <wp:simplePos x="0" y="0"/>
                <wp:positionH relativeFrom="column">
                  <wp:posOffset>1199415</wp:posOffset>
                </wp:positionH>
                <wp:positionV relativeFrom="paragraph">
                  <wp:posOffset>-215505</wp:posOffset>
                </wp:positionV>
                <wp:extent cx="1354320" cy="708480"/>
                <wp:effectExtent l="38100" t="38100" r="43180" b="41275"/>
                <wp:wrapNone/>
                <wp:docPr id="885388666" name="Ink 115"/>
                <wp:cNvGraphicFramePr/>
                <a:graphic xmlns:a="http://schemas.openxmlformats.org/drawingml/2006/main">
                  <a:graphicData uri="http://schemas.microsoft.com/office/word/2010/wordprocessingInk">
                    <w14:contentPart bwMode="auto" r:id="rId34">
                      <w14:nvContentPartPr>
                        <w14:cNvContentPartPr/>
                      </w14:nvContentPartPr>
                      <w14:xfrm>
                        <a:off x="0" y="0"/>
                        <a:ext cx="1354320" cy="708480"/>
                      </w14:xfrm>
                    </w14:contentPart>
                  </a:graphicData>
                </a:graphic>
              </wp:anchor>
            </w:drawing>
          </mc:Choice>
          <mc:Fallback>
            <w:pict>
              <v:shape w14:anchorId="2DACF73C" id="Ink 115" o:spid="_x0000_s1026" type="#_x0000_t75" style="position:absolute;margin-left:93.75pt;margin-top:-17.65pt;width:108.1pt;height:57.2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">
                <v:imagedata r:id="rId35" o:title=""/>
              </v:shape>
            </w:pict>
          </mc:Fallback>
        </mc:AlternateContent>
      </w:r>
    </w:p>
    <w:p w14:paraId="6BFCABA2" w14:textId="7FDB023D" w:rsidR="00AE0921" w:rsidRDefault="00AE0921" w:rsidP="00FF6668"/>
    <w:p w14:paraId="4F063917" w14:textId="699E3BA2" w:rsidR="00AE0921" w:rsidRDefault="003D7E82" w:rsidP="00FF6668">
      <w:r>
        <w:rPr>
          <w:noProof/>
        </w:rPr>
        <mc:AlternateContent>
          <mc:Choice Requires="wpi">
            <w:drawing>
              <wp:anchor distT="0" distB="0" distL="114300" distR="114300" simplePos="0" relativeHeight="251813888" behindDoc="0" locked="0" layoutInCell="1" allowOverlap="1" wp14:anchorId="720411FB" wp14:editId="6E968C0E">
                <wp:simplePos x="0" y="0"/>
                <wp:positionH relativeFrom="column">
                  <wp:posOffset>1654810</wp:posOffset>
                </wp:positionH>
                <wp:positionV relativeFrom="paragraph">
                  <wp:posOffset>-516255</wp:posOffset>
                </wp:positionV>
                <wp:extent cx="1176655" cy="1386380"/>
                <wp:effectExtent l="38100" t="38100" r="42545" b="48895"/>
                <wp:wrapNone/>
                <wp:docPr id="874784559" name="Ink 170"/>
                <wp:cNvGraphicFramePr/>
                <a:graphic xmlns:a="http://schemas.openxmlformats.org/drawingml/2006/main">
                  <a:graphicData uri="http://schemas.microsoft.com/office/word/2010/wordprocessingInk">
                    <w14:contentPart bwMode="auto" r:id="rId36">
                      <w14:nvContentPartPr>
                        <w14:cNvContentPartPr/>
                      </w14:nvContentPartPr>
                      <w14:xfrm>
                        <a:off x="0" y="0"/>
                        <a:ext cx="1176655" cy="1386380"/>
                      </w14:xfrm>
                    </w14:contentPart>
                  </a:graphicData>
                </a:graphic>
              </wp:anchor>
            </w:drawing>
          </mc:Choice>
          <mc:Fallback>
            <w:pict>
              <v:shape w14:anchorId="56609B3D" id="Ink 170" o:spid="_x0000_s1026" type="#_x0000_t75" style="position:absolute;margin-left:129.6pt;margin-top:-41.35pt;width:94.05pt;height:110.5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">
                <v:imagedata r:id="rId37" o:title=""/>
              </v:shape>
            </w:pict>
          </mc:Fallback>
        </mc:AlternateContent>
      </w:r>
    </w:p>
    <w:p w14:paraId="63445253" w14:textId="26FCAC46" w:rsidR="00AE0921" w:rsidRDefault="00AE0921" w:rsidP="00FF6668"/>
    <w:p w14:paraId="4519294E" w14:textId="2EF6E96A" w:rsidR="00AE0921" w:rsidRDefault="003D7E82" w:rsidP="00FF6668">
      <w:r>
        <w:rPr>
          <w:noProof/>
        </w:rPr>
        <mc:AlternateContent>
          <mc:Choice Requires="wpi">
            <w:drawing>
              <wp:anchor distT="0" distB="0" distL="114300" distR="114300" simplePos="0" relativeHeight="251816960" behindDoc="0" locked="0" layoutInCell="1" allowOverlap="1" wp14:anchorId="7E291219" wp14:editId="2F2AAFA3">
                <wp:simplePos x="0" y="0"/>
                <wp:positionH relativeFrom="column">
                  <wp:posOffset>2164080</wp:posOffset>
                </wp:positionH>
                <wp:positionV relativeFrom="paragraph">
                  <wp:posOffset>-242570</wp:posOffset>
                </wp:positionV>
                <wp:extent cx="619540" cy="565920"/>
                <wp:effectExtent l="38100" t="38100" r="28575" b="43815"/>
                <wp:wrapNone/>
                <wp:docPr id="773523945" name="Ink 173"/>
                <wp:cNvGraphicFramePr/>
                <a:graphic xmlns:a="http://schemas.openxmlformats.org/drawingml/2006/main">
                  <a:graphicData uri="http://schemas.microsoft.com/office/word/2010/wordprocessingInk">
                    <w14:contentPart bwMode="auto" r:id="rId38">
                      <w14:nvContentPartPr>
                        <w14:cNvContentPartPr/>
                      </w14:nvContentPartPr>
                      <w14:xfrm>
                        <a:off x="0" y="0"/>
                        <a:ext cx="619540" cy="565920"/>
                      </w14:xfrm>
                    </w14:contentPart>
                  </a:graphicData>
                </a:graphic>
              </wp:anchor>
            </w:drawing>
          </mc:Choice>
          <mc:Fallback>
            <w:pict>
              <v:shape w14:anchorId="1BE31C6B" id="Ink 173" o:spid="_x0000_s1026" type="#_x0000_t75" style="position:absolute;margin-left:169.7pt;margin-top:-19.8pt;width:50.2pt;height:45.9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">
                <v:imagedata r:id="rId39" o:title=""/>
              </v:shape>
            </w:pict>
          </mc:Fallback>
        </mc:AlternateContent>
      </w:r>
    </w:p>
    <w:p w14:paraId="44017762" w14:textId="11C6941E" w:rsidR="00AE0921" w:rsidRDefault="003D7E82" w:rsidP="00FF6668">
      <w:r>
        <w:rPr>
          <w:noProof/>
        </w:rPr>
        <mc:AlternateContent>
          <mc:Choice Requires="wpi">
            <w:drawing>
              <wp:anchor distT="0" distB="0" distL="114300" distR="114300" simplePos="0" relativeHeight="251796480" behindDoc="0" locked="0" layoutInCell="1" allowOverlap="1" wp14:anchorId="5888BDC8" wp14:editId="4DA047D5">
                <wp:simplePos x="0" y="0"/>
                <wp:positionH relativeFrom="column">
                  <wp:posOffset>-191770</wp:posOffset>
                </wp:positionH>
                <wp:positionV relativeFrom="paragraph">
                  <wp:posOffset>-328295</wp:posOffset>
                </wp:positionV>
                <wp:extent cx="1752790" cy="1236345"/>
                <wp:effectExtent l="38100" t="38100" r="0" b="46355"/>
                <wp:wrapNone/>
                <wp:docPr id="1377678086" name="Ink 144"/>
                <wp:cNvGraphicFramePr/>
                <a:graphic xmlns:a="http://schemas.openxmlformats.org/drawingml/2006/main">
                  <a:graphicData uri="http://schemas.microsoft.com/office/word/2010/wordprocessingInk">
                    <w14:contentPart bwMode="auto" r:id="rId40">
                      <w14:nvContentPartPr>
                        <w14:cNvContentPartPr/>
                      </w14:nvContentPartPr>
                      <w14:xfrm>
                        <a:off x="0" y="0"/>
                        <a:ext cx="1752790" cy="1236345"/>
                      </w14:xfrm>
                    </w14:contentPart>
                  </a:graphicData>
                </a:graphic>
              </wp:anchor>
            </w:drawing>
          </mc:Choice>
          <mc:Fallback>
            <w:pict>
              <v:shape w14:anchorId="5EEF7FB5" id="Ink 144" o:spid="_x0000_s1026" type="#_x0000_t75" style="position:absolute;margin-left:-15.8pt;margin-top:-26.55pt;width:139.4pt;height:98.7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">
                <v:imagedata r:id="rId41" o:title=""/>
              </v:shape>
            </w:pict>
          </mc:Fallback>
        </mc:AlternateContent>
      </w:r>
      <w:r>
        <w:rPr>
          <w:noProof/>
        </w:rPr>
        <mc:AlternateContent>
          <mc:Choice Requires="wpi">
            <w:drawing>
              <wp:anchor distT="0" distB="0" distL="114300" distR="114300" simplePos="0" relativeHeight="251767808" behindDoc="0" locked="0" layoutInCell="1" allowOverlap="1" wp14:anchorId="0ADE1DB7" wp14:editId="71D71825">
                <wp:simplePos x="0" y="0"/>
                <wp:positionH relativeFrom="column">
                  <wp:posOffset>-231585</wp:posOffset>
                </wp:positionH>
                <wp:positionV relativeFrom="paragraph">
                  <wp:posOffset>-798310</wp:posOffset>
                </wp:positionV>
                <wp:extent cx="1880640" cy="1924200"/>
                <wp:effectExtent l="38100" t="38100" r="37465" b="44450"/>
                <wp:wrapNone/>
                <wp:docPr id="1862098488" name="Ink 116"/>
                <wp:cNvGraphicFramePr/>
                <a:graphic xmlns:a="http://schemas.openxmlformats.org/drawingml/2006/main">
                  <a:graphicData uri="http://schemas.microsoft.com/office/word/2010/wordprocessingInk">
                    <w14:contentPart bwMode="auto" r:id="rId42">
                      <w14:nvContentPartPr>
                        <w14:cNvContentPartPr/>
                      </w14:nvContentPartPr>
                      <w14:xfrm>
                        <a:off x="0" y="0"/>
                        <a:ext cx="1880640" cy="1924200"/>
                      </w14:xfrm>
                    </w14:contentPart>
                  </a:graphicData>
                </a:graphic>
              </wp:anchor>
            </w:drawing>
          </mc:Choice>
          <mc:Fallback>
            <w:pict>
              <v:shape w14:anchorId="154701D2" id="Ink 116" o:spid="_x0000_s1026" type="#_x0000_t75" style="position:absolute;margin-left:-18.95pt;margin-top:-63.55pt;width:149.5pt;height:152.9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">
                <v:imagedata r:id="rId43" o:title=""/>
              </v:shape>
            </w:pict>
          </mc:Fallback>
        </mc:AlternateContent>
      </w:r>
      <w:r>
        <w:rPr>
          <w:noProof/>
        </w:rPr>
        <mc:AlternateContent>
          <mc:Choice Requires="wpi">
            <w:drawing>
              <wp:anchor distT="0" distB="0" distL="114300" distR="114300" simplePos="0" relativeHeight="251745280" behindDoc="0" locked="0" layoutInCell="1" allowOverlap="1" wp14:anchorId="7A26FB53" wp14:editId="4B869162">
                <wp:simplePos x="0" y="0"/>
                <wp:positionH relativeFrom="column">
                  <wp:posOffset>3820935</wp:posOffset>
                </wp:positionH>
                <wp:positionV relativeFrom="paragraph">
                  <wp:posOffset>-832410</wp:posOffset>
                </wp:positionV>
                <wp:extent cx="1050120" cy="1680480"/>
                <wp:effectExtent l="38100" t="38100" r="42545" b="46990"/>
                <wp:wrapNone/>
                <wp:docPr id="302795630" name="Ink 94"/>
                <wp:cNvGraphicFramePr/>
                <a:graphic xmlns:a="http://schemas.openxmlformats.org/drawingml/2006/main">
                  <a:graphicData uri="http://schemas.microsoft.com/office/word/2010/wordprocessingInk">
                    <w14:contentPart bwMode="auto" r:id="rId44">
                      <w14:nvContentPartPr>
                        <w14:cNvContentPartPr/>
                      </w14:nvContentPartPr>
                      <w14:xfrm>
                        <a:off x="0" y="0"/>
                        <a:ext cx="1050120" cy="1680480"/>
                      </w14:xfrm>
                    </w14:contentPart>
                  </a:graphicData>
                </a:graphic>
              </wp:anchor>
            </w:drawing>
          </mc:Choice>
          <mc:Fallback>
            <w:pict>
              <v:shape w14:anchorId="6802EDDC" id="Ink 94" o:spid="_x0000_s1026" type="#_x0000_t75" style="position:absolute;margin-left:300.15pt;margin-top:-66.25pt;width:84.15pt;height:133.7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">
                <v:imagedata r:id="rId45" o:title=""/>
              </v:shape>
            </w:pict>
          </mc:Fallback>
        </mc:AlternateContent>
      </w:r>
    </w:p>
    <w:p w14:paraId="5C5B5DCC" w14:textId="5B823950" w:rsidR="00AE0921" w:rsidRDefault="00AE0921" w:rsidP="00FF6668"/>
    <w:p w14:paraId="17F2E165" w14:textId="029A64C4" w:rsidR="00AE0921" w:rsidRDefault="003D7E82" w:rsidP="00FF6668">
      <w:r>
        <w:rPr>
          <w:noProof/>
        </w:rPr>
        <mc:AlternateContent>
          <mc:Choice Requires="wpi">
            <w:drawing>
              <wp:anchor distT="0" distB="0" distL="114300" distR="114300" simplePos="0" relativeHeight="251843584" behindDoc="0" locked="0" layoutInCell="1" allowOverlap="1" wp14:anchorId="24C951DC" wp14:editId="0162C553">
                <wp:simplePos x="0" y="0"/>
                <wp:positionH relativeFrom="column">
                  <wp:posOffset>1724660</wp:posOffset>
                </wp:positionH>
                <wp:positionV relativeFrom="paragraph">
                  <wp:posOffset>-265430</wp:posOffset>
                </wp:positionV>
                <wp:extent cx="1379220" cy="746760"/>
                <wp:effectExtent l="38100" t="38100" r="43180" b="40640"/>
                <wp:wrapNone/>
                <wp:docPr id="1125421184" name="Ink 199"/>
                <wp:cNvGraphicFramePr/>
                <a:graphic xmlns:a="http://schemas.openxmlformats.org/drawingml/2006/main">
                  <a:graphicData uri="http://schemas.microsoft.com/office/word/2010/wordprocessingInk">
                    <w14:contentPart bwMode="auto" r:id="rId46">
                      <w14:nvContentPartPr>
                        <w14:cNvContentPartPr/>
                      </w14:nvContentPartPr>
                      <w14:xfrm>
                        <a:off x="0" y="0"/>
                        <a:ext cx="1379220" cy="746760"/>
                      </w14:xfrm>
                    </w14:contentPart>
                  </a:graphicData>
                </a:graphic>
              </wp:anchor>
            </w:drawing>
          </mc:Choice>
          <mc:Fallback>
            <w:pict>
              <v:shape w14:anchorId="24E978C9" id="Ink 199" o:spid="_x0000_s1026" type="#_x0000_t75" style="position:absolute;margin-left:135.1pt;margin-top:-21.6pt;width:110pt;height:60.2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">
                <v:imagedata r:id="rId47" o:title=""/>
              </v:shape>
            </w:pict>
          </mc:Fallback>
        </mc:AlternateContent>
      </w:r>
    </w:p>
    <w:p w14:paraId="50F2EF69" w14:textId="280D14E5" w:rsidR="00AE0921" w:rsidRDefault="00AE0921" w:rsidP="00FF6668"/>
    <w:p w14:paraId="4E5B06F7" w14:textId="121C85AA" w:rsidR="00AE0921" w:rsidRDefault="003D7E82" w:rsidP="00FF6668">
      <w:r>
        <w:rPr>
          <w:noProof/>
        </w:rPr>
        <mc:AlternateContent>
          <mc:Choice Requires="wpi">
            <w:drawing>
              <wp:anchor distT="0" distB="0" distL="114300" distR="114300" simplePos="0" relativeHeight="251832320" behindDoc="0" locked="0" layoutInCell="1" allowOverlap="1" wp14:anchorId="333170D7" wp14:editId="4AC85D8A">
                <wp:simplePos x="0" y="0"/>
                <wp:positionH relativeFrom="column">
                  <wp:posOffset>3037840</wp:posOffset>
                </wp:positionH>
                <wp:positionV relativeFrom="paragraph">
                  <wp:posOffset>-781685</wp:posOffset>
                </wp:positionV>
                <wp:extent cx="3447415" cy="1669415"/>
                <wp:effectExtent l="38100" t="38100" r="45085" b="45085"/>
                <wp:wrapNone/>
                <wp:docPr id="1643036053" name="Ink 188"/>
                <wp:cNvGraphicFramePr/>
                <a:graphic xmlns:a="http://schemas.openxmlformats.org/drawingml/2006/main">
                  <a:graphicData uri="http://schemas.microsoft.com/office/word/2010/wordprocessingInk">
                    <w14:contentPart bwMode="auto" r:id="rId48">
                      <w14:nvContentPartPr>
                        <w14:cNvContentPartPr/>
                      </w14:nvContentPartPr>
                      <w14:xfrm>
                        <a:off x="0" y="0"/>
                        <a:ext cx="3447415" cy="1669415"/>
                      </w14:xfrm>
                    </w14:contentPart>
                  </a:graphicData>
                </a:graphic>
              </wp:anchor>
            </w:drawing>
          </mc:Choice>
          <mc:Fallback>
            <w:pict>
              <v:shape w14:anchorId="6F1ACAF6" id="Ink 188" o:spid="_x0000_s1026" type="#_x0000_t75" style="position:absolute;margin-left:238.5pt;margin-top:-62.25pt;width:272.85pt;height:132.8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">
                <v:imagedata r:id="rId49" o:title=""/>
              </v:shape>
            </w:pict>
          </mc:Fallback>
        </mc:AlternateContent>
      </w:r>
      <w:r>
        <w:rPr>
          <w:noProof/>
        </w:rPr>
        <mc:AlternateContent>
          <mc:Choice Requires="wpi">
            <w:drawing>
              <wp:anchor distT="0" distB="0" distL="114300" distR="114300" simplePos="0" relativeHeight="251797504" behindDoc="0" locked="0" layoutInCell="1" allowOverlap="1" wp14:anchorId="65F2C28D" wp14:editId="40AA74BB">
                <wp:simplePos x="0" y="0"/>
                <wp:positionH relativeFrom="column">
                  <wp:posOffset>1097175</wp:posOffset>
                </wp:positionH>
                <wp:positionV relativeFrom="paragraph">
                  <wp:posOffset>34885</wp:posOffset>
                </wp:positionV>
                <wp:extent cx="3177000" cy="393120"/>
                <wp:effectExtent l="38100" t="38100" r="48895" b="38735"/>
                <wp:wrapNone/>
                <wp:docPr id="1657413468" name="Ink 145"/>
                <wp:cNvGraphicFramePr/>
                <a:graphic xmlns:a="http://schemas.openxmlformats.org/drawingml/2006/main">
                  <a:graphicData uri="http://schemas.microsoft.com/office/word/2010/wordprocessingInk">
                    <w14:contentPart bwMode="auto" r:id="rId50">
                      <w14:nvContentPartPr>
                        <w14:cNvContentPartPr/>
                      </w14:nvContentPartPr>
                      <w14:xfrm>
                        <a:off x="0" y="0"/>
                        <a:ext cx="3177000" cy="393120"/>
                      </w14:xfrm>
                    </w14:contentPart>
                  </a:graphicData>
                </a:graphic>
              </wp:anchor>
            </w:drawing>
          </mc:Choice>
          <mc:Fallback>
            <w:pict>
              <v:shape w14:anchorId="403AEF02" id="Ink 145" o:spid="_x0000_s1026" type="#_x0000_t75" style="position:absolute;margin-left:85.7pt;margin-top:2.05pt;width:251.55pt;height:32.3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">
                <v:imagedata r:id="rId51" o:title=""/>
              </v:shape>
            </w:pict>
          </mc:Fallback>
        </mc:AlternateContent>
      </w:r>
    </w:p>
    <w:p w14:paraId="3D5732DB" w14:textId="0AE56059" w:rsidR="00AE0921" w:rsidRDefault="00AE0921" w:rsidP="00FF6668"/>
    <w:p w14:paraId="24508802" w14:textId="46361734" w:rsidR="00AE0921" w:rsidRPr="00FF6668" w:rsidRDefault="00AE0921" w:rsidP="00FF6668"/>
    <w:p w14:paraId="190FBB87" w14:textId="71059E48" w:rsidR="00FB3B19" w:rsidRPr="00A4234B" w:rsidRDefault="00FB3B19" w:rsidP="00E27459">
      <w:pPr>
        <w:pStyle w:val="Heading2"/>
        <w:rPr>
          <w:sz w:val="24"/>
          <w:szCs w:val="24"/>
        </w:rPr>
      </w:pPr>
      <w:bookmarkStart w:id="7" w:name="_Toc11180842"/>
      <w:r w:rsidRPr="00A4234B">
        <w:rPr>
          <w:sz w:val="24"/>
          <w:szCs w:val="24"/>
        </w:rPr>
        <w:t>Data and information Architecture</w:t>
      </w:r>
      <w:bookmarkEnd w:id="7"/>
    </w:p>
    <w:p w14:paraId="7F962424" w14:textId="6154C613" w:rsidR="00FF6668" w:rsidRDefault="00FF6668" w:rsidP="00FF6668">
      <w:r>
        <w:t>This subsection</w:t>
      </w:r>
      <w:r w:rsidRPr="00B76536">
        <w:t xml:space="preserve"> focuses on the information that the solution will create, make use of, interact with, etc.  Solution information </w:t>
      </w:r>
      <w:r>
        <w:t>includes</w:t>
      </w:r>
      <w:r w:rsidRPr="00B76536">
        <w:t xml:space="preserve"> databases</w:t>
      </w:r>
      <w:r>
        <w:t xml:space="preserve"> and</w:t>
      </w:r>
      <w:r w:rsidRPr="00B76536">
        <w:t xml:space="preserve"> system information </w:t>
      </w:r>
      <w:r>
        <w:t>such as</w:t>
      </w:r>
      <w:r w:rsidRPr="00B76536">
        <w:t xml:space="preserve"> logs.  </w:t>
      </w:r>
      <w:r>
        <w:t xml:space="preserve">This information could be represented in a table with the information in the rows and the columns can include supporting information such as </w:t>
      </w:r>
      <w:r w:rsidRPr="00B76536">
        <w:t>criticality of the data, how the data is protected in storage and in transit, and any other important information about the data.</w:t>
      </w:r>
    </w:p>
    <w:p w14:paraId="288DD7A9" w14:textId="77777777" w:rsidR="003D7E82" w:rsidRDefault="003D7E82" w:rsidP="00FF6668"/>
    <w:p w14:paraId="3DEA361E" w14:textId="6988450C" w:rsidR="00BB322B" w:rsidRDefault="003D7E82" w:rsidP="00C66AA3">
      <w:pPr>
        <w:spacing w:after="360"/>
      </w:pPr>
      <w:r>
        <w:t xml:space="preserve">The data that will be used is stored in both relational databases and NoSQL databases. The data related to the specific treatment information such as medications prescribed, therapies used along with the patient’s demographic information will be housed in a NoSQL database. While the information related to the specific </w:t>
      </w:r>
      <w:r w:rsidR="00BB322B">
        <w:t xml:space="preserve">induvial will be housed in a relational database. </w:t>
      </w:r>
      <w:r>
        <w:t xml:space="preserve">during the appointment, name and any other PII, will be encrypted in a relational database. </w:t>
      </w:r>
    </w:p>
    <w:p w14:paraId="52CFF346" w14:textId="08B109C2" w:rsidR="00BB322B" w:rsidRDefault="00BB322B" w:rsidP="00FF6668">
      <w:r>
        <w:t xml:space="preserve">The data specific to </w:t>
      </w:r>
      <w:r w:rsidR="00C66AA3">
        <w:t>the project management side will be housed in relational database and will be also encrypted as it contains project management data.</w:t>
      </w:r>
    </w:p>
    <w:p w14:paraId="6963AE45" w14:textId="77777777" w:rsidR="00C66AA3" w:rsidRDefault="00C66AA3" w:rsidP="00FF6668"/>
    <w:p w14:paraId="0DF3F2C2" w14:textId="618E7F61" w:rsidR="00C66AA3" w:rsidRDefault="00C66AA3" w:rsidP="00FF6668">
      <w:r>
        <w:lastRenderedPageBreak/>
        <w:t>An AWS S3 Bucket will be used to house audit logs and another will be used to store documentation that has been created as a result of the research.</w:t>
      </w:r>
    </w:p>
    <w:p w14:paraId="121A41C9" w14:textId="77777777" w:rsidR="00C66AA3" w:rsidRDefault="00C66AA3" w:rsidP="00FF6668"/>
    <w:p w14:paraId="6E799587" w14:textId="77777777" w:rsidR="00C66AA3" w:rsidRDefault="00C66AA3" w:rsidP="00FF6668"/>
    <w:p w14:paraId="521D87A7" w14:textId="77777777" w:rsidR="00C66AA3" w:rsidRDefault="00C66AA3" w:rsidP="00FF6668"/>
    <w:p w14:paraId="11922F5A" w14:textId="77777777" w:rsidR="00C66AA3" w:rsidRDefault="00C66AA3" w:rsidP="00FF6668"/>
    <w:p w14:paraId="7E92408D" w14:textId="77777777" w:rsidR="00C66AA3" w:rsidRDefault="00C66AA3" w:rsidP="00FF6668"/>
    <w:p w14:paraId="0AEBA51C" w14:textId="77777777" w:rsidR="00C66AA3" w:rsidRDefault="00C66AA3" w:rsidP="00FF6668"/>
    <w:p w14:paraId="4AB77F98" w14:textId="77777777" w:rsidR="00C66AA3" w:rsidRDefault="00C66AA3" w:rsidP="00FF6668"/>
    <w:p w14:paraId="625146FF" w14:textId="39EC721C" w:rsidR="00C66AA3" w:rsidRDefault="00C66AA3" w:rsidP="00FF6668">
      <w:r>
        <w:rPr>
          <w:noProof/>
        </w:rPr>
        <mc:AlternateContent>
          <mc:Choice Requires="wpi">
            <w:drawing>
              <wp:anchor distT="0" distB="0" distL="114300" distR="114300" simplePos="0" relativeHeight="251846656" behindDoc="0" locked="0" layoutInCell="1" allowOverlap="1" wp14:anchorId="3EE25C16" wp14:editId="292EC6A0">
                <wp:simplePos x="0" y="0"/>
                <wp:positionH relativeFrom="column">
                  <wp:posOffset>38415</wp:posOffset>
                </wp:positionH>
                <wp:positionV relativeFrom="paragraph">
                  <wp:posOffset>-33905</wp:posOffset>
                </wp:positionV>
                <wp:extent cx="568800" cy="349920"/>
                <wp:effectExtent l="38100" t="38100" r="28575" b="43815"/>
                <wp:wrapNone/>
                <wp:docPr id="1501031436" name="Ink 223"/>
                <wp:cNvGraphicFramePr/>
                <a:graphic xmlns:a="http://schemas.openxmlformats.org/drawingml/2006/main">
                  <a:graphicData uri="http://schemas.microsoft.com/office/word/2010/wordprocessingInk">
                    <w14:contentPart bwMode="auto" r:id="rId52">
                      <w14:nvContentPartPr>
                        <w14:cNvContentPartPr/>
                      </w14:nvContentPartPr>
                      <w14:xfrm>
                        <a:off x="0" y="0"/>
                        <a:ext cx="568800" cy="349920"/>
                      </w14:xfrm>
                    </w14:contentPart>
                  </a:graphicData>
                </a:graphic>
              </wp:anchor>
            </w:drawing>
          </mc:Choice>
          <mc:Fallback>
            <w:pict>
              <v:shape w14:anchorId="0C539E3F" id="Ink 223" o:spid="_x0000_s1026" type="#_x0000_t75" style="position:absolute;margin-left:2.3pt;margin-top:-3.35pt;width:46.25pt;height:28.9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">
                <v:imagedata r:id="rId53" o:title=""/>
              </v:shape>
            </w:pict>
          </mc:Fallback>
        </mc:AlternateContent>
      </w:r>
    </w:p>
    <w:p w14:paraId="6E60822D" w14:textId="1DE2225C" w:rsidR="00C66AA3" w:rsidRDefault="00C66AA3" w:rsidP="00FF6668"/>
    <w:p w14:paraId="7C788B08" w14:textId="4A600075" w:rsidR="00C66AA3" w:rsidRDefault="00C66AA3" w:rsidP="00FF6668">
      <w:r>
        <w:rPr>
          <w:noProof/>
        </w:rPr>
        <mc:AlternateContent>
          <mc:Choice Requires="wpi">
            <w:drawing>
              <wp:anchor distT="0" distB="0" distL="114300" distR="114300" simplePos="0" relativeHeight="251863040" behindDoc="0" locked="0" layoutInCell="1" allowOverlap="1" wp14:anchorId="066AA91B" wp14:editId="6E01E6DC">
                <wp:simplePos x="0" y="0"/>
                <wp:positionH relativeFrom="column">
                  <wp:posOffset>4466590</wp:posOffset>
                </wp:positionH>
                <wp:positionV relativeFrom="paragraph">
                  <wp:posOffset>-548640</wp:posOffset>
                </wp:positionV>
                <wp:extent cx="854075" cy="1214120"/>
                <wp:effectExtent l="38100" t="38100" r="34925" b="43180"/>
                <wp:wrapNone/>
                <wp:docPr id="880295815" name="Ink 239"/>
                <wp:cNvGraphicFramePr/>
                <a:graphic xmlns:a="http://schemas.openxmlformats.org/drawingml/2006/main">
                  <a:graphicData uri="http://schemas.microsoft.com/office/word/2010/wordprocessingInk">
                    <w14:contentPart bwMode="auto" r:id="rId54">
                      <w14:nvContentPartPr>
                        <w14:cNvContentPartPr/>
                      </w14:nvContentPartPr>
                      <w14:xfrm>
                        <a:off x="0" y="0"/>
                        <a:ext cx="854075" cy="1214120"/>
                      </w14:xfrm>
                    </w14:contentPart>
                  </a:graphicData>
                </a:graphic>
              </wp:anchor>
            </w:drawing>
          </mc:Choice>
          <mc:Fallback>
            <w:pict>
              <v:shape w14:anchorId="45FE8662" id="Ink 239" o:spid="_x0000_s1026" type="#_x0000_t75" style="position:absolute;margin-left:351pt;margin-top:-43.9pt;width:68.65pt;height:97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">
                <v:imagedata r:id="rId55" o:title=""/>
              </v:shape>
            </w:pict>
          </mc:Fallback>
        </mc:AlternateContent>
      </w:r>
      <w:r>
        <w:rPr>
          <w:noProof/>
        </w:rPr>
        <mc:AlternateContent>
          <mc:Choice Requires="wpi">
            <w:drawing>
              <wp:anchor distT="0" distB="0" distL="114300" distR="114300" simplePos="0" relativeHeight="251853824" behindDoc="0" locked="0" layoutInCell="1" allowOverlap="1" wp14:anchorId="6F21BC79" wp14:editId="4F4FE681">
                <wp:simplePos x="0" y="0"/>
                <wp:positionH relativeFrom="column">
                  <wp:posOffset>81915</wp:posOffset>
                </wp:positionH>
                <wp:positionV relativeFrom="paragraph">
                  <wp:posOffset>-350520</wp:posOffset>
                </wp:positionV>
                <wp:extent cx="752965" cy="870120"/>
                <wp:effectExtent l="38100" t="38100" r="22225" b="44450"/>
                <wp:wrapNone/>
                <wp:docPr id="1977208079" name="Ink 230"/>
                <wp:cNvGraphicFramePr/>
                <a:graphic xmlns:a="http://schemas.openxmlformats.org/drawingml/2006/main">
                  <a:graphicData uri="http://schemas.microsoft.com/office/word/2010/wordprocessingInk">
                    <w14:contentPart bwMode="auto" r:id="rId56">
                      <w14:nvContentPartPr>
                        <w14:cNvContentPartPr/>
                      </w14:nvContentPartPr>
                      <w14:xfrm>
                        <a:off x="0" y="0"/>
                        <a:ext cx="752965" cy="870120"/>
                      </w14:xfrm>
                    </w14:contentPart>
                  </a:graphicData>
                </a:graphic>
              </wp:anchor>
            </w:drawing>
          </mc:Choice>
          <mc:Fallback>
            <w:pict>
              <v:shape w14:anchorId="56F7349F" id="Ink 230" o:spid="_x0000_s1026" type="#_x0000_t75" style="position:absolute;margin-left:5.75pt;margin-top:-28.3pt;width:60.75pt;height:69.9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">
                <v:imagedata r:id="rId57" o:title=""/>
              </v:shape>
            </w:pict>
          </mc:Fallback>
        </mc:AlternateContent>
      </w:r>
    </w:p>
    <w:p w14:paraId="21B4806C" w14:textId="57B11341" w:rsidR="00C66AA3" w:rsidRDefault="00C66AA3" w:rsidP="00FF6668">
      <w:r>
        <w:rPr>
          <w:noProof/>
        </w:rPr>
        <mc:AlternateContent>
          <mc:Choice Requires="wpi">
            <w:drawing>
              <wp:anchor distT="0" distB="0" distL="114300" distR="114300" simplePos="0" relativeHeight="251909120" behindDoc="0" locked="0" layoutInCell="1" allowOverlap="1" wp14:anchorId="7A97D1FE" wp14:editId="2186998B">
                <wp:simplePos x="0" y="0"/>
                <wp:positionH relativeFrom="column">
                  <wp:posOffset>1118235</wp:posOffset>
                </wp:positionH>
                <wp:positionV relativeFrom="paragraph">
                  <wp:posOffset>-612140</wp:posOffset>
                </wp:positionV>
                <wp:extent cx="2839720" cy="1494790"/>
                <wp:effectExtent l="38100" t="38100" r="5080" b="41910"/>
                <wp:wrapNone/>
                <wp:docPr id="515838513" name="Ink 284"/>
                <wp:cNvGraphicFramePr/>
                <a:graphic xmlns:a="http://schemas.openxmlformats.org/drawingml/2006/main">
                  <a:graphicData uri="http://schemas.microsoft.com/office/word/2010/wordprocessingInk">
                    <w14:contentPart bwMode="auto" r:id="rId58">
                      <w14:nvContentPartPr>
                        <w14:cNvContentPartPr/>
                      </w14:nvContentPartPr>
                      <w14:xfrm>
                        <a:off x="0" y="0"/>
                        <a:ext cx="2839720" cy="1494790"/>
                      </w14:xfrm>
                    </w14:contentPart>
                  </a:graphicData>
                </a:graphic>
              </wp:anchor>
            </w:drawing>
          </mc:Choice>
          <mc:Fallback>
            <w:pict>
              <v:shape w14:anchorId="37724DF3" id="Ink 284" o:spid="_x0000_s1026" type="#_x0000_t75" style="position:absolute;margin-left:87.35pt;margin-top:-48.9pt;width:225pt;height:119.1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">
                <v:imagedata r:id="rId59" o:title=""/>
              </v:shape>
            </w:pict>
          </mc:Fallback>
        </mc:AlternateContent>
      </w:r>
      <w:r>
        <w:rPr>
          <w:noProof/>
        </w:rPr>
        <mc:AlternateContent>
          <mc:Choice Requires="wpi">
            <w:drawing>
              <wp:anchor distT="0" distB="0" distL="114300" distR="114300" simplePos="0" relativeHeight="251845632" behindDoc="0" locked="0" layoutInCell="1" allowOverlap="1" wp14:anchorId="763C3781" wp14:editId="507B1C9E">
                <wp:simplePos x="0" y="0"/>
                <wp:positionH relativeFrom="column">
                  <wp:posOffset>372135</wp:posOffset>
                </wp:positionH>
                <wp:positionV relativeFrom="paragraph">
                  <wp:posOffset>-1195350</wp:posOffset>
                </wp:positionV>
                <wp:extent cx="5514480" cy="2657520"/>
                <wp:effectExtent l="38100" t="38100" r="48260" b="47625"/>
                <wp:wrapNone/>
                <wp:docPr id="1747366428" name="Ink 201"/>
                <wp:cNvGraphicFramePr/>
                <a:graphic xmlns:a="http://schemas.openxmlformats.org/drawingml/2006/main">
                  <a:graphicData uri="http://schemas.microsoft.com/office/word/2010/wordprocessingInk">
                    <w14:contentPart bwMode="auto" r:id="rId60">
                      <w14:nvContentPartPr>
                        <w14:cNvContentPartPr/>
                      </w14:nvContentPartPr>
                      <w14:xfrm>
                        <a:off x="0" y="0"/>
                        <a:ext cx="5514480" cy="2657520"/>
                      </w14:xfrm>
                    </w14:contentPart>
                  </a:graphicData>
                </a:graphic>
              </wp:anchor>
            </w:drawing>
          </mc:Choice>
          <mc:Fallback>
            <w:pict>
              <v:shape w14:anchorId="35C66647" id="Ink 201" o:spid="_x0000_s1026" type="#_x0000_t75" style="position:absolute;margin-left:28.6pt;margin-top:-94.8pt;width:435.6pt;height:210.6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">
                <v:imagedata r:id="rId61" o:title=""/>
              </v:shape>
            </w:pict>
          </mc:Fallback>
        </mc:AlternateContent>
      </w:r>
      <w:r>
        <w:rPr>
          <w:noProof/>
        </w:rPr>
        <mc:AlternateContent>
          <mc:Choice Requires="wpi">
            <w:drawing>
              <wp:anchor distT="0" distB="0" distL="114300" distR="114300" simplePos="0" relativeHeight="251844608" behindDoc="0" locked="0" layoutInCell="1" allowOverlap="1" wp14:anchorId="0CEB5229" wp14:editId="58274E7F">
                <wp:simplePos x="0" y="0"/>
                <wp:positionH relativeFrom="column">
                  <wp:posOffset>-281625</wp:posOffset>
                </wp:positionH>
                <wp:positionV relativeFrom="paragraph">
                  <wp:posOffset>-1031550</wp:posOffset>
                </wp:positionV>
                <wp:extent cx="6065280" cy="2498760"/>
                <wp:effectExtent l="25400" t="38100" r="18415" b="41275"/>
                <wp:wrapNone/>
                <wp:docPr id="1386182351" name="Ink 200"/>
                <wp:cNvGraphicFramePr/>
                <a:graphic xmlns:a="http://schemas.openxmlformats.org/drawingml/2006/main">
                  <a:graphicData uri="http://schemas.microsoft.com/office/word/2010/wordprocessingInk">
                    <w14:contentPart bwMode="auto" r:id="rId62">
                      <w14:nvContentPartPr>
                        <w14:cNvContentPartPr/>
                      </w14:nvContentPartPr>
                      <w14:xfrm>
                        <a:off x="0" y="0"/>
                        <a:ext cx="6065280" cy="2498760"/>
                      </w14:xfrm>
                    </w14:contentPart>
                  </a:graphicData>
                </a:graphic>
              </wp:anchor>
            </w:drawing>
          </mc:Choice>
          <mc:Fallback>
            <w:pict>
              <v:shape w14:anchorId="5A36D4F1" id="Ink 200" o:spid="_x0000_s1026" type="#_x0000_t75" style="position:absolute;margin-left:-22.9pt;margin-top:-81.9pt;width:479pt;height:198.1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">
                <v:imagedata r:id="rId63" o:title=""/>
              </v:shape>
            </w:pict>
          </mc:Fallback>
        </mc:AlternateContent>
      </w:r>
    </w:p>
    <w:p w14:paraId="16E4B222" w14:textId="78E4833F" w:rsidR="00C66AA3" w:rsidRDefault="00C175E6" w:rsidP="00FF6668">
      <w:r>
        <w:rPr>
          <w:noProof/>
        </w:rPr>
        <mc:AlternateContent>
          <mc:Choice Requires="wpi">
            <w:drawing>
              <wp:anchor distT="0" distB="0" distL="114300" distR="114300" simplePos="0" relativeHeight="251945984" behindDoc="0" locked="0" layoutInCell="1" allowOverlap="1" wp14:anchorId="64281737" wp14:editId="6912EA33">
                <wp:simplePos x="0" y="0"/>
                <wp:positionH relativeFrom="column">
                  <wp:posOffset>1581785</wp:posOffset>
                </wp:positionH>
                <wp:positionV relativeFrom="paragraph">
                  <wp:posOffset>-17780</wp:posOffset>
                </wp:positionV>
                <wp:extent cx="105480" cy="250825"/>
                <wp:effectExtent l="38100" t="38100" r="8890" b="41275"/>
                <wp:wrapNone/>
                <wp:docPr id="1569015790" name="Ink 323"/>
                <wp:cNvGraphicFramePr/>
                <a:graphic xmlns:a="http://schemas.openxmlformats.org/drawingml/2006/main">
                  <a:graphicData uri="http://schemas.microsoft.com/office/word/2010/wordprocessingInk">
                    <w14:contentPart bwMode="auto" r:id="rId64">
                      <w14:nvContentPartPr>
                        <w14:cNvContentPartPr/>
                      </w14:nvContentPartPr>
                      <w14:xfrm>
                        <a:off x="0" y="0"/>
                        <a:ext cx="105480" cy="250825"/>
                      </w14:xfrm>
                    </w14:contentPart>
                  </a:graphicData>
                </a:graphic>
              </wp:anchor>
            </w:drawing>
          </mc:Choice>
          <mc:Fallback>
            <w:pict>
              <v:shape w14:anchorId="1A8A363F" id="Ink 323" o:spid="_x0000_s1026" type="#_x0000_t75" style="position:absolute;margin-left:123.85pt;margin-top:-2.1pt;width:9.7pt;height:21.1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">
                <v:imagedata r:id="rId65" o:title=""/>
              </v:shape>
            </w:pict>
          </mc:Fallback>
        </mc:AlternateContent>
      </w:r>
    </w:p>
    <w:p w14:paraId="73431591" w14:textId="6CA0DF1A" w:rsidR="00C66AA3" w:rsidRDefault="00C66AA3" w:rsidP="00FF6668"/>
    <w:p w14:paraId="4A42F2B7" w14:textId="1C1A765E" w:rsidR="00C66AA3" w:rsidRDefault="00C66AA3" w:rsidP="00FF6668"/>
    <w:p w14:paraId="729E9EBE" w14:textId="77777777" w:rsidR="00C66AA3" w:rsidRDefault="00C66AA3" w:rsidP="00FF6668"/>
    <w:p w14:paraId="15775D95" w14:textId="77777777" w:rsidR="00C66AA3" w:rsidRDefault="00C66AA3" w:rsidP="00FF6668"/>
    <w:p w14:paraId="0B309549" w14:textId="77777777" w:rsidR="00C66AA3" w:rsidRDefault="00C66AA3" w:rsidP="00FF6668"/>
    <w:p w14:paraId="73A75091" w14:textId="1AB20CCC" w:rsidR="00C66AA3" w:rsidRDefault="00C66AA3" w:rsidP="00FF6668">
      <w:r>
        <w:rPr>
          <w:noProof/>
        </w:rPr>
        <mc:AlternateContent>
          <mc:Choice Requires="wpi">
            <w:drawing>
              <wp:anchor distT="0" distB="0" distL="114300" distR="114300" simplePos="0" relativeHeight="251912192" behindDoc="0" locked="0" layoutInCell="1" allowOverlap="1" wp14:anchorId="309796C3" wp14:editId="4386C448">
                <wp:simplePos x="0" y="0"/>
                <wp:positionH relativeFrom="column">
                  <wp:posOffset>2875280</wp:posOffset>
                </wp:positionH>
                <wp:positionV relativeFrom="paragraph">
                  <wp:posOffset>-292100</wp:posOffset>
                </wp:positionV>
                <wp:extent cx="366480" cy="716860"/>
                <wp:effectExtent l="38100" t="38100" r="1905" b="45720"/>
                <wp:wrapNone/>
                <wp:docPr id="753056761" name="Ink 287"/>
                <wp:cNvGraphicFramePr/>
                <a:graphic xmlns:a="http://schemas.openxmlformats.org/drawingml/2006/main">
                  <a:graphicData uri="http://schemas.microsoft.com/office/word/2010/wordprocessingInk">
                    <w14:contentPart bwMode="auto" r:id="rId66">
                      <w14:nvContentPartPr>
                        <w14:cNvContentPartPr/>
                      </w14:nvContentPartPr>
                      <w14:xfrm>
                        <a:off x="0" y="0"/>
                        <a:ext cx="366480" cy="716860"/>
                      </w14:xfrm>
                    </w14:contentPart>
                  </a:graphicData>
                </a:graphic>
              </wp:anchor>
            </w:drawing>
          </mc:Choice>
          <mc:Fallback>
            <w:pict>
              <v:shape w14:anchorId="74D81BAF" id="Ink 287" o:spid="_x0000_s1026" type="#_x0000_t75" style="position:absolute;margin-left:225.7pt;margin-top:-23.7pt;width:30.25pt;height:57.9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&#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">
                <v:imagedata r:id="rId67" o:title=""/>
              </v:shape>
            </w:pict>
          </mc:Fallback>
        </mc:AlternateContent>
      </w:r>
    </w:p>
    <w:p w14:paraId="40BDA615" w14:textId="308DEE4C" w:rsidR="00C66AA3" w:rsidRDefault="00C66AA3" w:rsidP="00FF6668"/>
    <w:p w14:paraId="452A920B" w14:textId="77777777" w:rsidR="00C66AA3" w:rsidRDefault="00C66AA3" w:rsidP="00FF6668"/>
    <w:p w14:paraId="15A0FB12" w14:textId="7D61CB46" w:rsidR="00C66AA3" w:rsidRDefault="00C66AA3" w:rsidP="00FF6668"/>
    <w:p w14:paraId="19D54DEB" w14:textId="05ACC997" w:rsidR="00C66AA3" w:rsidRDefault="004F2460" w:rsidP="00FF6668">
      <w:r>
        <w:rPr>
          <w:noProof/>
        </w:rPr>
        <mc:AlternateContent>
          <mc:Choice Requires="wpi">
            <w:drawing>
              <wp:anchor distT="0" distB="0" distL="114300" distR="114300" simplePos="0" relativeHeight="251978752" behindDoc="0" locked="0" layoutInCell="1" allowOverlap="1" wp14:anchorId="13D31D25" wp14:editId="6186B1A0">
                <wp:simplePos x="0" y="0"/>
                <wp:positionH relativeFrom="column">
                  <wp:posOffset>1574800</wp:posOffset>
                </wp:positionH>
                <wp:positionV relativeFrom="paragraph">
                  <wp:posOffset>-473075</wp:posOffset>
                </wp:positionV>
                <wp:extent cx="2934335" cy="1367155"/>
                <wp:effectExtent l="38100" t="38100" r="37465" b="42545"/>
                <wp:wrapNone/>
                <wp:docPr id="1975880628" name="Ink 357"/>
                <wp:cNvGraphicFramePr/>
                <a:graphic xmlns:a="http://schemas.openxmlformats.org/drawingml/2006/main">
                  <a:graphicData uri="http://schemas.microsoft.com/office/word/2010/wordprocessingInk">
                    <w14:contentPart bwMode="auto" r:id="rId68">
                      <w14:nvContentPartPr>
                        <w14:cNvContentPartPr/>
                      </w14:nvContentPartPr>
                      <w14:xfrm>
                        <a:off x="0" y="0"/>
                        <a:ext cx="2934335" cy="1367155"/>
                      </w14:xfrm>
                    </w14:contentPart>
                  </a:graphicData>
                </a:graphic>
              </wp:anchor>
            </w:drawing>
          </mc:Choice>
          <mc:Fallback>
            <w:pict>
              <v:shape w14:anchorId="58E769AE" id="Ink 357" o:spid="_x0000_s1026" type="#_x0000_t75" style="position:absolute;margin-left:123.3pt;margin-top:-37.95pt;width:232.45pt;height:109.0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">
                <v:imagedata r:id="rId69" o:title=""/>
              </v:shape>
            </w:pict>
          </mc:Fallback>
        </mc:AlternateContent>
      </w:r>
    </w:p>
    <w:p w14:paraId="2687DB70" w14:textId="023E2ACD" w:rsidR="00C66AA3" w:rsidRDefault="004F2460" w:rsidP="00FF6668">
      <w:r>
        <w:rPr>
          <w:noProof/>
        </w:rPr>
        <mc:AlternateContent>
          <mc:Choice Requires="wpi">
            <w:drawing>
              <wp:anchor distT="0" distB="0" distL="114300" distR="114300" simplePos="0" relativeHeight="251979776" behindDoc="0" locked="0" layoutInCell="1" allowOverlap="1" wp14:anchorId="25FCB4D8" wp14:editId="6DB97977">
                <wp:simplePos x="0" y="0"/>
                <wp:positionH relativeFrom="column">
                  <wp:posOffset>3286335</wp:posOffset>
                </wp:positionH>
                <wp:positionV relativeFrom="paragraph">
                  <wp:posOffset>-155120</wp:posOffset>
                </wp:positionV>
                <wp:extent cx="51840" cy="359640"/>
                <wp:effectExtent l="38100" t="38100" r="37465" b="46990"/>
                <wp:wrapNone/>
                <wp:docPr id="1461923655" name="Ink 358"/>
                <wp:cNvGraphicFramePr/>
                <a:graphic xmlns:a="http://schemas.openxmlformats.org/drawingml/2006/main">
                  <a:graphicData uri="http://schemas.microsoft.com/office/word/2010/wordprocessingInk">
                    <w14:contentPart bwMode="auto" r:id="rId70">
                      <w14:nvContentPartPr>
                        <w14:cNvContentPartPr/>
                      </w14:nvContentPartPr>
                      <w14:xfrm>
                        <a:off x="0" y="0"/>
                        <a:ext cx="51840" cy="359640"/>
                      </w14:xfrm>
                    </w14:contentPart>
                  </a:graphicData>
                </a:graphic>
              </wp:anchor>
            </w:drawing>
          </mc:Choice>
          <mc:Fallback>
            <w:pict>
              <v:shape w14:anchorId="4584AE4C" id="Ink 358" o:spid="_x0000_s1026" type="#_x0000_t75" style="position:absolute;margin-left:258.05pt;margin-top:-12.9pt;width:5.5pt;height:29.7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">
                <v:imagedata r:id="rId71" o:title=""/>
              </v:shape>
            </w:pict>
          </mc:Fallback>
        </mc:AlternateContent>
      </w:r>
    </w:p>
    <w:p w14:paraId="31BE7B1D" w14:textId="77777777" w:rsidR="00C66AA3" w:rsidRDefault="00C66AA3" w:rsidP="00FF6668"/>
    <w:p w14:paraId="66074343" w14:textId="237C58CE" w:rsidR="00C66AA3" w:rsidRPr="00FF6668" w:rsidRDefault="00C66AA3" w:rsidP="00FF6668"/>
    <w:p w14:paraId="1F77EFF8" w14:textId="77777777" w:rsidR="00C175E6" w:rsidRDefault="00C175E6" w:rsidP="00E27459">
      <w:pPr>
        <w:pStyle w:val="Heading2"/>
        <w:rPr>
          <w:sz w:val="24"/>
          <w:szCs w:val="24"/>
        </w:rPr>
      </w:pPr>
      <w:bookmarkStart w:id="8" w:name="_Toc11180843"/>
    </w:p>
    <w:p w14:paraId="13C92676" w14:textId="1E75D804" w:rsidR="008940DB" w:rsidRPr="00211537" w:rsidRDefault="00FB3B19" w:rsidP="00211537">
      <w:pPr>
        <w:pStyle w:val="Heading2"/>
        <w:rPr>
          <w:sz w:val="24"/>
          <w:szCs w:val="24"/>
        </w:rPr>
      </w:pPr>
      <w:r w:rsidRPr="00A4234B">
        <w:rPr>
          <w:sz w:val="24"/>
          <w:szCs w:val="24"/>
        </w:rPr>
        <w:t>Application Architecture</w:t>
      </w:r>
      <w:bookmarkEnd w:id="8"/>
    </w:p>
    <w:p w14:paraId="799989EF" w14:textId="77777777" w:rsidR="00C175E6" w:rsidRDefault="00C175E6" w:rsidP="008940DB"/>
    <w:p w14:paraId="74BF6A4F" w14:textId="4A953030" w:rsidR="00C175E6" w:rsidRDefault="00C175E6" w:rsidP="008940DB">
      <w:r>
        <w:t xml:space="preserve">The application has </w:t>
      </w:r>
      <w:r w:rsidR="00255D21">
        <w:t>3</w:t>
      </w:r>
      <w:r>
        <w:t xml:space="preserve"> main functions:</w:t>
      </w:r>
    </w:p>
    <w:p w14:paraId="0E03CC77" w14:textId="1708B258" w:rsidR="00C175E6" w:rsidRDefault="00255D21" w:rsidP="00255D21">
      <w:pPr>
        <w:pStyle w:val="ListParagraph"/>
        <w:numPr>
          <w:ilvl w:val="0"/>
          <w:numId w:val="26"/>
        </w:numPr>
      </w:pPr>
      <w:r>
        <w:t>Project Management</w:t>
      </w:r>
    </w:p>
    <w:p w14:paraId="1BC570F5" w14:textId="156B16B7" w:rsidR="00255D21" w:rsidRDefault="00255D21" w:rsidP="00255D21">
      <w:pPr>
        <w:pStyle w:val="ListParagraph"/>
        <w:numPr>
          <w:ilvl w:val="0"/>
          <w:numId w:val="26"/>
        </w:numPr>
      </w:pPr>
      <w:r>
        <w:t>Collaboration</w:t>
      </w:r>
    </w:p>
    <w:p w14:paraId="0222D0E9" w14:textId="3A406E7F" w:rsidR="00255D21" w:rsidRDefault="00255D21" w:rsidP="00255D21">
      <w:pPr>
        <w:pStyle w:val="ListParagraph"/>
        <w:numPr>
          <w:ilvl w:val="0"/>
          <w:numId w:val="26"/>
        </w:numPr>
        <w:spacing w:after="360"/>
      </w:pPr>
      <w:r>
        <w:t>Entering patient information</w:t>
      </w:r>
    </w:p>
    <w:p w14:paraId="34F68624" w14:textId="6E8DE388" w:rsidR="00255D21" w:rsidRDefault="00255D21" w:rsidP="00255D21">
      <w:pPr>
        <w:pStyle w:val="ListParagraph"/>
        <w:numPr>
          <w:ilvl w:val="0"/>
          <w:numId w:val="26"/>
        </w:numPr>
        <w:spacing w:after="360"/>
      </w:pPr>
      <w:r>
        <w:t>Viewing graphs on a dashboard</w:t>
      </w:r>
    </w:p>
    <w:p w14:paraId="3F8C3670" w14:textId="77D65592" w:rsidR="00255D21" w:rsidRDefault="00255D21" w:rsidP="00255D21">
      <w:r>
        <w:lastRenderedPageBreak/>
        <w:t xml:space="preserve">Depending on the roles that the user has, they can either view the patient </w:t>
      </w:r>
    </w:p>
    <w:p w14:paraId="3DB14ECE" w14:textId="77777777" w:rsidR="00C175E6" w:rsidRPr="008940DB" w:rsidRDefault="00C175E6" w:rsidP="008940DB"/>
    <w:p w14:paraId="6C160D0A" w14:textId="08925241" w:rsidR="00FB3B19" w:rsidRPr="00A4234B" w:rsidRDefault="00FB3B19" w:rsidP="00E27459">
      <w:pPr>
        <w:pStyle w:val="Heading2"/>
        <w:rPr>
          <w:sz w:val="24"/>
          <w:szCs w:val="24"/>
        </w:rPr>
      </w:pPr>
      <w:bookmarkStart w:id="9" w:name="_Toc11180844"/>
      <w:r w:rsidRPr="00A4234B">
        <w:rPr>
          <w:sz w:val="24"/>
          <w:szCs w:val="24"/>
        </w:rPr>
        <w:t>Infrastructure Architecture</w:t>
      </w:r>
      <w:bookmarkEnd w:id="9"/>
    </w:p>
    <w:p w14:paraId="58369198" w14:textId="52B8C5E6" w:rsidR="00186D75" w:rsidRDefault="00186D75" w:rsidP="00FB3B19">
      <w:pPr>
        <w:pStyle w:val="ContactInfo"/>
        <w:spacing w:after="360"/>
        <w:contextualSpacing w:val="0"/>
      </w:pPr>
      <w:r>
        <w:t>This subsection will include the</w:t>
      </w:r>
      <w:r w:rsidRPr="00B76536">
        <w:t xml:space="preserve"> technical components such as network devices, servers, database</w:t>
      </w:r>
      <w:r>
        <w:t>s</w:t>
      </w:r>
      <w:r w:rsidRPr="00B76536">
        <w:t>, application servers, management and monitoring tools, backup, endpoint components, etc.  You may have diagrams here</w:t>
      </w:r>
      <w:r w:rsidR="00557B72">
        <w:t xml:space="preserve"> or earlier in the document.</w:t>
      </w:r>
    </w:p>
    <w:p w14:paraId="35BB1B95" w14:textId="64153978" w:rsidR="00255D21" w:rsidRDefault="00255D21" w:rsidP="00FB3B19">
      <w:pPr>
        <w:pStyle w:val="ContactInfo"/>
        <w:spacing w:after="360"/>
        <w:contextualSpacing w:val="0"/>
      </w:pPr>
      <w:r>
        <w:t>The databases/storage used are:</w:t>
      </w:r>
    </w:p>
    <w:p w14:paraId="47AA62A4" w14:textId="1A1B8BAC" w:rsidR="00255D21" w:rsidRDefault="00255D21" w:rsidP="00AB3954">
      <w:pPr>
        <w:pStyle w:val="ContactInfo"/>
        <w:numPr>
          <w:ilvl w:val="0"/>
          <w:numId w:val="27"/>
        </w:numPr>
        <w:spacing w:after="0" w:line="240" w:lineRule="auto"/>
        <w:contextualSpacing w:val="0"/>
      </w:pPr>
      <w:r>
        <w:t>S3 Buckets (2)</w:t>
      </w:r>
    </w:p>
    <w:p w14:paraId="3BAB0126" w14:textId="0343B085" w:rsidR="00255D21" w:rsidRDefault="00255D21" w:rsidP="00AB3954">
      <w:pPr>
        <w:pStyle w:val="ContactInfo"/>
        <w:numPr>
          <w:ilvl w:val="0"/>
          <w:numId w:val="27"/>
        </w:numPr>
        <w:spacing w:after="0" w:line="240" w:lineRule="auto"/>
        <w:contextualSpacing w:val="0"/>
      </w:pPr>
      <w:r>
        <w:t>DynamoDB</w:t>
      </w:r>
    </w:p>
    <w:p w14:paraId="27825241" w14:textId="63E7669A" w:rsidR="00255D21" w:rsidRDefault="00255D21" w:rsidP="00AB3954">
      <w:pPr>
        <w:pStyle w:val="ContactInfo"/>
        <w:numPr>
          <w:ilvl w:val="0"/>
          <w:numId w:val="27"/>
        </w:numPr>
        <w:spacing w:after="0" w:line="240" w:lineRule="auto"/>
        <w:contextualSpacing w:val="0"/>
      </w:pPr>
      <w:r>
        <w:t>AWS RDS</w:t>
      </w:r>
    </w:p>
    <w:p w14:paraId="05EA60CC" w14:textId="77777777" w:rsidR="00AB3954" w:rsidRDefault="00AB3954" w:rsidP="00AB3954">
      <w:pPr>
        <w:pStyle w:val="ContactInfo"/>
        <w:spacing w:after="0" w:line="240" w:lineRule="auto"/>
        <w:ind w:left="720"/>
        <w:contextualSpacing w:val="0"/>
      </w:pPr>
    </w:p>
    <w:p w14:paraId="5627CCFF" w14:textId="77777777" w:rsidR="00AB3954" w:rsidRDefault="00AB3954" w:rsidP="00AB3954">
      <w:pPr>
        <w:pStyle w:val="ContactInfo"/>
        <w:spacing w:after="0" w:line="240" w:lineRule="auto"/>
        <w:ind w:left="720"/>
        <w:contextualSpacing w:val="0"/>
      </w:pPr>
    </w:p>
    <w:p w14:paraId="29B0595A" w14:textId="4FD7A8D0" w:rsidR="00255D21" w:rsidRDefault="00255D21" w:rsidP="00255D21">
      <w:pPr>
        <w:pStyle w:val="ContactInfo"/>
        <w:spacing w:after="360"/>
        <w:contextualSpacing w:val="0"/>
      </w:pPr>
      <w:r>
        <w:t>Network Devices:</w:t>
      </w:r>
    </w:p>
    <w:p w14:paraId="0319001B" w14:textId="148C425F" w:rsidR="00255D21" w:rsidRDefault="00255D21" w:rsidP="00AB3954">
      <w:pPr>
        <w:pStyle w:val="ContactInfo"/>
        <w:numPr>
          <w:ilvl w:val="0"/>
          <w:numId w:val="28"/>
        </w:numPr>
        <w:spacing w:after="0" w:line="240" w:lineRule="auto"/>
        <w:contextualSpacing w:val="0"/>
      </w:pPr>
      <w:r>
        <w:t>Routers (enabled with WPA2)</w:t>
      </w:r>
    </w:p>
    <w:p w14:paraId="688E309C" w14:textId="69187B55" w:rsidR="00255D21" w:rsidRDefault="00255D21" w:rsidP="00AB3954">
      <w:pPr>
        <w:pStyle w:val="ContactInfo"/>
        <w:numPr>
          <w:ilvl w:val="0"/>
          <w:numId w:val="28"/>
        </w:numPr>
        <w:spacing w:after="0" w:line="240" w:lineRule="auto"/>
        <w:contextualSpacing w:val="0"/>
      </w:pPr>
      <w:r>
        <w:t>Switches</w:t>
      </w:r>
    </w:p>
    <w:p w14:paraId="1A20210F" w14:textId="77777777" w:rsidR="00AB3954" w:rsidRDefault="00AB3954" w:rsidP="00AB3954">
      <w:pPr>
        <w:pStyle w:val="ContactInfo"/>
        <w:spacing w:after="0" w:line="240" w:lineRule="auto"/>
        <w:contextualSpacing w:val="0"/>
      </w:pPr>
    </w:p>
    <w:p w14:paraId="0506C768" w14:textId="77777777" w:rsidR="00AB3954" w:rsidRDefault="00AB3954" w:rsidP="00AB3954">
      <w:pPr>
        <w:pStyle w:val="ContactInfo"/>
        <w:spacing w:after="0" w:line="240" w:lineRule="auto"/>
        <w:contextualSpacing w:val="0"/>
      </w:pPr>
    </w:p>
    <w:p w14:paraId="1AD6ECA1" w14:textId="556BE8EE" w:rsidR="00D07CD4" w:rsidRDefault="00D07CD4" w:rsidP="00D07CD4">
      <w:pPr>
        <w:pStyle w:val="ContactInfo"/>
        <w:spacing w:after="360"/>
        <w:contextualSpacing w:val="0"/>
      </w:pPr>
      <w:r>
        <w:t>Servers</w:t>
      </w:r>
    </w:p>
    <w:p w14:paraId="0695F204" w14:textId="687C63A9" w:rsidR="00D07CD4" w:rsidRDefault="00352721" w:rsidP="00B7122F">
      <w:pPr>
        <w:pStyle w:val="ContactInfo"/>
        <w:numPr>
          <w:ilvl w:val="0"/>
          <w:numId w:val="29"/>
        </w:numPr>
        <w:spacing w:after="360"/>
        <w:contextualSpacing w:val="0"/>
      </w:pPr>
      <w:r>
        <w:t xml:space="preserve">Amazon </w:t>
      </w:r>
      <w:r w:rsidR="00D07CD4">
        <w:t>EC2</w:t>
      </w:r>
    </w:p>
    <w:p w14:paraId="60908A61" w14:textId="1A05096D" w:rsidR="00B7122F" w:rsidRDefault="006B30BD" w:rsidP="00B7122F">
      <w:pPr>
        <w:pStyle w:val="ContactInfo"/>
        <w:spacing w:after="360"/>
        <w:contextualSpacing w:val="0"/>
      </w:pPr>
      <w:r>
        <w:t>Monitoring Tools</w:t>
      </w:r>
    </w:p>
    <w:p w14:paraId="24DDAEC9" w14:textId="6FE76666" w:rsidR="006B30BD" w:rsidRPr="00E360A3" w:rsidRDefault="006B30BD" w:rsidP="006B30BD">
      <w:pPr>
        <w:pStyle w:val="ContactInfo"/>
        <w:numPr>
          <w:ilvl w:val="0"/>
          <w:numId w:val="29"/>
        </w:numPr>
        <w:spacing w:after="360"/>
        <w:contextualSpacing w:val="0"/>
      </w:pPr>
      <w:r>
        <w:t>SolarWinds</w:t>
      </w:r>
    </w:p>
    <w:p w14:paraId="5DE6F14B" w14:textId="550DD84D" w:rsidR="001E4108" w:rsidRDefault="001E4108" w:rsidP="00D77B38">
      <w:pPr>
        <w:pStyle w:val="Heading1"/>
      </w:pPr>
      <w:bookmarkStart w:id="10" w:name="_Toc11180845"/>
      <w:r>
        <w:t>Gap Analysis</w:t>
      </w:r>
      <w:bookmarkEnd w:id="10"/>
    </w:p>
    <w:p w14:paraId="6C342C79" w14:textId="29ECC66E" w:rsidR="00AB3954" w:rsidRDefault="00255D21" w:rsidP="00211537">
      <w:r>
        <w:t>When a change is made to a document, there will be a version that will be created. This allows the team members track who made what change.</w:t>
      </w:r>
      <w:r w:rsidR="00AB3954">
        <w:t xml:space="preserve"> The individual team members will have to create a change log and describe or highlight the change that they made. </w:t>
      </w:r>
      <w:bookmarkStart w:id="11" w:name="_Toc11180846"/>
    </w:p>
    <w:p w14:paraId="0F2FEF85" w14:textId="3AABCF15" w:rsidR="001E4108" w:rsidRDefault="001E4108" w:rsidP="00D77B38">
      <w:pPr>
        <w:pStyle w:val="Heading1"/>
      </w:pPr>
      <w:r>
        <w:t>Recommendations</w:t>
      </w:r>
      <w:bookmarkEnd w:id="11"/>
    </w:p>
    <w:p w14:paraId="5D99ADFD" w14:textId="34296EE2" w:rsidR="00AB3954" w:rsidRPr="00C25433" w:rsidRDefault="00AB3954" w:rsidP="00BB322B">
      <w:pPr>
        <w:pStyle w:val="ContactInfo"/>
        <w:spacing w:after="360"/>
        <w:contextualSpacing w:val="0"/>
      </w:pPr>
      <w:r>
        <w:t>The capability that has not been covered yet was the secured transmission from the non-profit to the agency that sponsored the research project. This would require to establish a connection between the non-profit and the sponsoring agency. This would also require encrypting the document and sending it to the sponsoring agency over SSL/TLS</w:t>
      </w:r>
      <w:r w:rsidR="004470CC">
        <w:t>.</w:t>
      </w:r>
    </w:p>
    <w:p w14:paraId="4CAC691D" w14:textId="42ABCDD3" w:rsidR="0043105F" w:rsidRDefault="00C25433" w:rsidP="00C25433">
      <w:pPr>
        <w:pStyle w:val="Heading1"/>
      </w:pPr>
      <w:r>
        <w:lastRenderedPageBreak/>
        <w:t>References</w:t>
      </w:r>
    </w:p>
    <w:p w14:paraId="59AA7E98" w14:textId="3EF4C0F9" w:rsidR="00C25433" w:rsidRPr="00C25433" w:rsidRDefault="00C25433" w:rsidP="00C25433">
      <w:r>
        <w:t xml:space="preserve">HealthIT.gov. (2023). “Health IT Legislation”. </w:t>
      </w:r>
      <w:r w:rsidRPr="00C25433">
        <w:t>https://www.healthit.gov/topic/laws-regulation-and-policy/health-it-legislation</w:t>
      </w:r>
      <w:r>
        <w:t xml:space="preserve"> </w:t>
      </w:r>
    </w:p>
    <w:sectPr w:rsidR="00C25433" w:rsidRPr="00C25433">
      <w:headerReference w:type="default" r:id="rId72"/>
      <w:footerReference w:type="default" r:id="rId73"/>
      <w:headerReference w:type="first" r:id="rId74"/>
      <w:pgSz w:w="12240" w:h="15840"/>
      <w:pgMar w:top="1152" w:right="1123" w:bottom="1195" w:left="1123"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27598" w14:textId="77777777" w:rsidR="008564FF" w:rsidRDefault="008564FF">
      <w:pPr>
        <w:spacing w:after="0" w:line="240" w:lineRule="auto"/>
      </w:pPr>
      <w:r>
        <w:separator/>
      </w:r>
    </w:p>
  </w:endnote>
  <w:endnote w:type="continuationSeparator" w:id="0">
    <w:p w14:paraId="7EC65979" w14:textId="77777777" w:rsidR="008564FF" w:rsidRDefault="00856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30786"/>
      <w:docPartObj>
        <w:docPartGallery w:val="Page Numbers (Bottom of Page)"/>
        <w:docPartUnique/>
      </w:docPartObj>
    </w:sdtPr>
    <w:sdtEndPr>
      <w:rPr>
        <w:noProof/>
      </w:rPr>
    </w:sdtEndPr>
    <w:sdtContent>
      <w:p w14:paraId="7F25437D" w14:textId="77777777" w:rsidR="0043105F" w:rsidRDefault="00C26181">
        <w:pPr>
          <w:pStyle w:val="Footer"/>
        </w:pPr>
        <w:r>
          <w:fldChar w:fldCharType="begin"/>
        </w:r>
        <w:r>
          <w:instrText xml:space="preserve"> PAGE   \* MERGEFORMAT </w:instrText>
        </w:r>
        <w:r>
          <w:fldChar w:fldCharType="separate"/>
        </w:r>
        <w:r w:rsidR="004A0117">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86191" w14:textId="77777777" w:rsidR="008564FF" w:rsidRDefault="008564FF">
      <w:pPr>
        <w:spacing w:after="0" w:line="240" w:lineRule="auto"/>
      </w:pPr>
      <w:r>
        <w:separator/>
      </w:r>
    </w:p>
  </w:footnote>
  <w:footnote w:type="continuationSeparator" w:id="0">
    <w:p w14:paraId="66D8EF4A" w14:textId="77777777" w:rsidR="008564FF" w:rsidRDefault="00856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6AC4" w14:textId="77777777" w:rsidR="0043105F" w:rsidRDefault="00C26181">
    <w:pPr>
      <w:pStyle w:val="Header"/>
    </w:pPr>
    <w:r>
      <w:rPr>
        <w:noProof/>
        <w:lang w:eastAsia="en-US"/>
      </w:rPr>
      <mc:AlternateContent>
        <mc:Choice Requires="wpg">
          <w:drawing>
            <wp:anchor distT="0" distB="0" distL="114300" distR="114300" simplePos="0" relativeHeight="251661312" behindDoc="0" locked="0" layoutInCell="1" allowOverlap="1" wp14:anchorId="15B4B68A" wp14:editId="50CB7CC3">
              <wp:simplePos x="0" y="0"/>
              <wp:positionH relativeFrom="margin">
                <wp:align>left</wp:align>
              </wp:positionH>
              <wp:positionV relativeFrom="page">
                <wp:align>top</wp:align>
              </wp:positionV>
              <wp:extent cx="3200400" cy="10056322"/>
              <wp:effectExtent l="0" t="0" r="0" b="0"/>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xmlns:mv="urn:schemas-microsoft-com:mac:vml" xmlns:mo="http://schemas.microsoft.com/office/mac/office/2008/main">
          <w:pict>
            <v:group w14:anchorId="1469990C" id="Group_x0020_4" o:spid="_x0000_s1026" alt="Title: Background graphic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00,1005632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">
              <v:rect id="Rectangle_x0020_2" o:spid="_x0000_s1027" style="position:absolute;width:3200400;height:192024;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6koDxQAA&#10;ANoAAAAPAAAAZHJzL2Rvd25yZXYueG1sRI9Ba8JAFITvgv9heYXedNMcSo2uUgqCUkpRg9jba/Y1&#10;m5p9G7Jbk/rrXUHwOMzMN8xs0dtanKj1lWMFT+MEBHHhdMWlgny3HL2A8AFZY+2YFPyTh8V8OJhh&#10;pl3HGzptQykihH2GCkwITSalLwxZ9GPXEEfvx7UWQ5RtKXWLXYTbWqZJ8iwtVhwXDDb0Zqg4bv+s&#10;Avd7nuTv3cfxe2cmxf4rLQ/rz06px4f+dQoiUB/u4Vt7pRWkcL0Sb4CcX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DqSgPFAAAA2gAAAA8AAAAAAAAAAAAAAAAAlwIAAGRycy9k&#10;b3ducmV2LnhtbFBLBQYAAAAABAAEAPUAAACJAwAAAAA=&#10;" fillcolor="#4b3a2e [3215]" stroked="f" strokeweight="1pt"/>
              <v:rect id="Rectangle_x0020_3" o:spid="_x0000_s1028" style="position:absolute;top:9964882;width:3200400;height:9144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b3a2e [3215]"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20A" w14:textId="77777777" w:rsidR="0043105F" w:rsidRDefault="00C26181">
    <w:pPr>
      <w:pStyle w:val="Header"/>
    </w:pPr>
    <w:r>
      <w:rPr>
        <w:noProof/>
        <w:lang w:eastAsia="en-US"/>
      </w:rPr>
      <mc:AlternateContent>
        <mc:Choice Requires="wpg">
          <w:drawing>
            <wp:anchor distT="0" distB="0" distL="114300" distR="114300" simplePos="0" relativeHeight="251663360" behindDoc="0" locked="0" layoutInCell="1" allowOverlap="1" wp14:anchorId="297E1A43" wp14:editId="65C23283">
              <wp:simplePos x="0" y="0"/>
              <wp:positionH relativeFrom="margin">
                <wp:align>left</wp:align>
              </wp:positionH>
              <wp:positionV relativeFrom="page">
                <wp:align>top</wp:align>
              </wp:positionV>
              <wp:extent cx="3200400" cy="10056322"/>
              <wp:effectExtent l="0" t="0" r="0" b="0"/>
              <wp:wrapNone/>
              <wp:docPr id="5" name="Group 5"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6" name="Rectangle 6"/>
                      <wps:cNvSpPr/>
                      <wps:spPr>
                        <a:xfrm>
                          <a:off x="0" y="0"/>
                          <a:ext cx="3200400" cy="19202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0" y="9964882"/>
                          <a:ext cx="3200400" cy="91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xmlns:mv="urn:schemas-microsoft-com:mac:vml" xmlns:mo="http://schemas.microsoft.com/office/mac/office/2008/main">
          <w:pict>
            <v:group w14:anchorId="1C7AB412" id="Group_x0020_5" o:spid="_x0000_s1026" alt="Title: Background graphics"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00,1005632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">
              <v:rect id="Rectangle_x0020_6" o:spid="_x0000_s1027" style="position:absolute;width:3200400;height:192024;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0UwAxQAA&#10;ANoAAAAPAAAAZHJzL2Rvd25yZXYueG1sRI9PawIxFMTvQr9DeAVvmq0H0dUoUii0lFL8Q6m35+a5&#10;Wd28LJvorn56Iwgeh5n5DTOdt7YUZ6p94VjBWz8BQZw5XXCuYLP+6I1A+ICssXRMCi7kYT576Uwx&#10;1a7hJZ1XIRcRwj5FBSaEKpXSZ4Ys+r6riKO3d7XFEGWdS11jE+G2lIMkGUqLBccFgxW9G8qOq5NV&#10;4A7X8ea7+Tnu1mac/W0H+f/Xb6NU97VdTEAEasMz/Gh/agVDuF+JN0DOb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RTADFAAAA2gAAAA8AAAAAAAAAAAAAAAAAlwIAAGRycy9k&#10;b3ducmV2LnhtbFBLBQYAAAAABAAEAPUAAACJAwAAAAA=&#10;" fillcolor="#4b3a2e [3215]" stroked="f" strokeweight="1pt"/>
              <v:rect id="Rectangle_x0020_7" o:spid="_x0000_s1028" style="position:absolute;top:9964882;width:3200400;height:9144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AnembxQAA&#10;ANoAAAAPAAAAZHJzL2Rvd25yZXYueG1sRI9Ba8JAFITvBf/D8oTe6kYPtUZXEUFoKVKqQdrbM/ua&#10;Tc2+DdmtSf31riB4HGbmG2a26GwlTtT40rGC4SABQZw7XXKhINutn15A+ICssXJMCv7Jw2Lee5hh&#10;ql3Ln3TahkJECPsUFZgQ6lRKnxuy6AeuJo7ej2sshiibQuoG2wi3lRwlybO0WHJcMFjTylB+3P5Z&#10;Be73PMne283xsDOTfP89Kr7ePlqlHvvdcgoiUBfu4Vv7VSsYw/VKvAFyfg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ECd6ZvFAAAA2gAAAA8AAAAAAAAAAAAAAAAAlwIAAGRycy9k&#10;b3ducmV2LnhtbFBLBQYAAAAABAAEAPUAAACJAwAAAAA=&#10;" fillcolor="#4b3a2e [3215]" stroked="f"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62E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E49CA"/>
    <w:multiLevelType w:val="hybridMultilevel"/>
    <w:tmpl w:val="34B8DDA8"/>
    <w:lvl w:ilvl="0" w:tplc="B844A22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30046A"/>
    <w:multiLevelType w:val="multilevel"/>
    <w:tmpl w:val="457032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65A57A2"/>
    <w:multiLevelType w:val="hybridMultilevel"/>
    <w:tmpl w:val="5CF6B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753D76"/>
    <w:multiLevelType w:val="hybridMultilevel"/>
    <w:tmpl w:val="2D9E874A"/>
    <w:lvl w:ilvl="0" w:tplc="B844A22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DE7056C"/>
    <w:multiLevelType w:val="hybridMultilevel"/>
    <w:tmpl w:val="F580E7A4"/>
    <w:lvl w:ilvl="0" w:tplc="32B83072">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31258A"/>
    <w:multiLevelType w:val="hybridMultilevel"/>
    <w:tmpl w:val="99225C5E"/>
    <w:lvl w:ilvl="0" w:tplc="B844A22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1244D55"/>
    <w:multiLevelType w:val="hybridMultilevel"/>
    <w:tmpl w:val="E83C05EE"/>
    <w:lvl w:ilvl="0" w:tplc="B844A22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071F37"/>
    <w:multiLevelType w:val="hybridMultilevel"/>
    <w:tmpl w:val="6E16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11FBD"/>
    <w:multiLevelType w:val="hybridMultilevel"/>
    <w:tmpl w:val="8CFE64F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15310CF"/>
    <w:multiLevelType w:val="hybridMultilevel"/>
    <w:tmpl w:val="F7148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6732E4"/>
    <w:multiLevelType w:val="hybridMultilevel"/>
    <w:tmpl w:val="123C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A97B31"/>
    <w:multiLevelType w:val="hybridMultilevel"/>
    <w:tmpl w:val="947A84E6"/>
    <w:lvl w:ilvl="0" w:tplc="B844A22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DA09AB"/>
    <w:multiLevelType w:val="hybridMultilevel"/>
    <w:tmpl w:val="2AEE584C"/>
    <w:lvl w:ilvl="0" w:tplc="B844A22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937682"/>
    <w:multiLevelType w:val="hybridMultilevel"/>
    <w:tmpl w:val="66564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C63988"/>
    <w:multiLevelType w:val="hybridMultilevel"/>
    <w:tmpl w:val="BA307232"/>
    <w:lvl w:ilvl="0" w:tplc="B844A22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15D3C13"/>
    <w:multiLevelType w:val="hybridMultilevel"/>
    <w:tmpl w:val="AD78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E64372"/>
    <w:multiLevelType w:val="hybridMultilevel"/>
    <w:tmpl w:val="C15A42F0"/>
    <w:lvl w:ilvl="0" w:tplc="3DCACC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6850AA"/>
    <w:multiLevelType w:val="hybridMultilevel"/>
    <w:tmpl w:val="A494505C"/>
    <w:lvl w:ilvl="0" w:tplc="B844A22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A0C6966"/>
    <w:multiLevelType w:val="hybridMultilevel"/>
    <w:tmpl w:val="6C9AD104"/>
    <w:lvl w:ilvl="0" w:tplc="B844A22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4452690">
    <w:abstractNumId w:val="9"/>
  </w:num>
  <w:num w:numId="2" w16cid:durableId="1580554668">
    <w:abstractNumId w:val="7"/>
  </w:num>
  <w:num w:numId="3" w16cid:durableId="644551122">
    <w:abstractNumId w:val="6"/>
  </w:num>
  <w:num w:numId="4" w16cid:durableId="725034320">
    <w:abstractNumId w:val="5"/>
  </w:num>
  <w:num w:numId="5" w16cid:durableId="1983727393">
    <w:abstractNumId w:val="4"/>
  </w:num>
  <w:num w:numId="6" w16cid:durableId="484519069">
    <w:abstractNumId w:val="8"/>
  </w:num>
  <w:num w:numId="7" w16cid:durableId="654453507">
    <w:abstractNumId w:val="3"/>
  </w:num>
  <w:num w:numId="8" w16cid:durableId="708995987">
    <w:abstractNumId w:val="2"/>
  </w:num>
  <w:num w:numId="9" w16cid:durableId="1797866139">
    <w:abstractNumId w:val="1"/>
  </w:num>
  <w:num w:numId="10" w16cid:durableId="1738046403">
    <w:abstractNumId w:val="0"/>
  </w:num>
  <w:num w:numId="11" w16cid:durableId="1763182139">
    <w:abstractNumId w:val="22"/>
  </w:num>
  <w:num w:numId="12" w16cid:durableId="970327795">
    <w:abstractNumId w:val="15"/>
  </w:num>
  <w:num w:numId="13" w16cid:durableId="113911134">
    <w:abstractNumId w:val="28"/>
  </w:num>
  <w:num w:numId="14" w16cid:durableId="1760904903">
    <w:abstractNumId w:val="16"/>
  </w:num>
  <w:num w:numId="15" w16cid:durableId="735904622">
    <w:abstractNumId w:val="24"/>
  </w:num>
  <w:num w:numId="16" w16cid:durableId="351346856">
    <w:abstractNumId w:val="27"/>
  </w:num>
  <w:num w:numId="17" w16cid:durableId="1722827950">
    <w:abstractNumId w:val="13"/>
  </w:num>
  <w:num w:numId="18" w16cid:durableId="1665278718">
    <w:abstractNumId w:val="10"/>
  </w:num>
  <w:num w:numId="19" w16cid:durableId="1027221933">
    <w:abstractNumId w:val="14"/>
  </w:num>
  <w:num w:numId="20" w16cid:durableId="1769232325">
    <w:abstractNumId w:val="23"/>
  </w:num>
  <w:num w:numId="21" w16cid:durableId="2040468001">
    <w:abstractNumId w:val="18"/>
  </w:num>
  <w:num w:numId="22" w16cid:durableId="1408186793">
    <w:abstractNumId w:val="11"/>
  </w:num>
  <w:num w:numId="23" w16cid:durableId="2019112696">
    <w:abstractNumId w:val="26"/>
  </w:num>
  <w:num w:numId="24" w16cid:durableId="1962150989">
    <w:abstractNumId w:val="21"/>
  </w:num>
  <w:num w:numId="25" w16cid:durableId="1308435905">
    <w:abstractNumId w:val="17"/>
  </w:num>
  <w:num w:numId="26" w16cid:durableId="1480031246">
    <w:abstractNumId w:val="12"/>
  </w:num>
  <w:num w:numId="27" w16cid:durableId="577247949">
    <w:abstractNumId w:val="20"/>
  </w:num>
  <w:num w:numId="28" w16cid:durableId="808861141">
    <w:abstractNumId w:val="19"/>
  </w:num>
  <w:num w:numId="29" w16cid:durableId="12109903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465"/>
    <w:rsid w:val="00001E1B"/>
    <w:rsid w:val="00011564"/>
    <w:rsid w:val="000268AD"/>
    <w:rsid w:val="00034DF4"/>
    <w:rsid w:val="00036DA0"/>
    <w:rsid w:val="0005231B"/>
    <w:rsid w:val="00052EAF"/>
    <w:rsid w:val="000860F6"/>
    <w:rsid w:val="000923CC"/>
    <w:rsid w:val="000A3054"/>
    <w:rsid w:val="000B0268"/>
    <w:rsid w:val="000B1AD4"/>
    <w:rsid w:val="000B536C"/>
    <w:rsid w:val="000B7250"/>
    <w:rsid w:val="000C4E8B"/>
    <w:rsid w:val="000C5C13"/>
    <w:rsid w:val="000C7EBC"/>
    <w:rsid w:val="000D1F05"/>
    <w:rsid w:val="000D48BA"/>
    <w:rsid w:val="000E2775"/>
    <w:rsid w:val="000E5232"/>
    <w:rsid w:val="000F31D4"/>
    <w:rsid w:val="00116017"/>
    <w:rsid w:val="001258B1"/>
    <w:rsid w:val="0013381F"/>
    <w:rsid w:val="00140059"/>
    <w:rsid w:val="00143620"/>
    <w:rsid w:val="00150A85"/>
    <w:rsid w:val="001523B3"/>
    <w:rsid w:val="00173FEE"/>
    <w:rsid w:val="00174223"/>
    <w:rsid w:val="00184D52"/>
    <w:rsid w:val="00186D75"/>
    <w:rsid w:val="001922DA"/>
    <w:rsid w:val="001939FF"/>
    <w:rsid w:val="001969C9"/>
    <w:rsid w:val="001A0511"/>
    <w:rsid w:val="001A0A4B"/>
    <w:rsid w:val="001C2A17"/>
    <w:rsid w:val="001D0E0F"/>
    <w:rsid w:val="001D3156"/>
    <w:rsid w:val="001D3B48"/>
    <w:rsid w:val="001D3C4D"/>
    <w:rsid w:val="001E0ECD"/>
    <w:rsid w:val="001E3383"/>
    <w:rsid w:val="001E3B5E"/>
    <w:rsid w:val="001E4108"/>
    <w:rsid w:val="00205B49"/>
    <w:rsid w:val="002063C4"/>
    <w:rsid w:val="00206DED"/>
    <w:rsid w:val="00211537"/>
    <w:rsid w:val="002346F8"/>
    <w:rsid w:val="00236393"/>
    <w:rsid w:val="002427A5"/>
    <w:rsid w:val="00251269"/>
    <w:rsid w:val="00255D21"/>
    <w:rsid w:val="0026002C"/>
    <w:rsid w:val="00260E51"/>
    <w:rsid w:val="002A7342"/>
    <w:rsid w:val="002B4E63"/>
    <w:rsid w:val="002B777C"/>
    <w:rsid w:val="002C6D75"/>
    <w:rsid w:val="002E16D9"/>
    <w:rsid w:val="002E4454"/>
    <w:rsid w:val="002F08B4"/>
    <w:rsid w:val="002F5017"/>
    <w:rsid w:val="0030239A"/>
    <w:rsid w:val="00302540"/>
    <w:rsid w:val="0032313D"/>
    <w:rsid w:val="00327A99"/>
    <w:rsid w:val="003310F0"/>
    <w:rsid w:val="00335931"/>
    <w:rsid w:val="003431EB"/>
    <w:rsid w:val="0034450C"/>
    <w:rsid w:val="00347035"/>
    <w:rsid w:val="00351CF7"/>
    <w:rsid w:val="00352721"/>
    <w:rsid w:val="00371479"/>
    <w:rsid w:val="00384F38"/>
    <w:rsid w:val="003A5F94"/>
    <w:rsid w:val="003B018A"/>
    <w:rsid w:val="003B07BF"/>
    <w:rsid w:val="003B6F64"/>
    <w:rsid w:val="003C1E9F"/>
    <w:rsid w:val="003D662E"/>
    <w:rsid w:val="003D6CF2"/>
    <w:rsid w:val="003D7E82"/>
    <w:rsid w:val="003E696D"/>
    <w:rsid w:val="003F1170"/>
    <w:rsid w:val="003F585A"/>
    <w:rsid w:val="00400D84"/>
    <w:rsid w:val="0041130E"/>
    <w:rsid w:val="00413F19"/>
    <w:rsid w:val="0043105F"/>
    <w:rsid w:val="004470CC"/>
    <w:rsid w:val="00450A85"/>
    <w:rsid w:val="00462822"/>
    <w:rsid w:val="00462C20"/>
    <w:rsid w:val="0046517F"/>
    <w:rsid w:val="0046591A"/>
    <w:rsid w:val="00471A99"/>
    <w:rsid w:val="004736F0"/>
    <w:rsid w:val="0047775D"/>
    <w:rsid w:val="00483E1B"/>
    <w:rsid w:val="0049399B"/>
    <w:rsid w:val="00496596"/>
    <w:rsid w:val="004A0117"/>
    <w:rsid w:val="004A1BA7"/>
    <w:rsid w:val="004A4E3F"/>
    <w:rsid w:val="004B4ADC"/>
    <w:rsid w:val="004B5BEA"/>
    <w:rsid w:val="004C1213"/>
    <w:rsid w:val="004D2F33"/>
    <w:rsid w:val="004E3878"/>
    <w:rsid w:val="004F1610"/>
    <w:rsid w:val="004F19CD"/>
    <w:rsid w:val="004F2460"/>
    <w:rsid w:val="004F3713"/>
    <w:rsid w:val="00501DED"/>
    <w:rsid w:val="00525860"/>
    <w:rsid w:val="00542DAC"/>
    <w:rsid w:val="00553C33"/>
    <w:rsid w:val="0055405D"/>
    <w:rsid w:val="0055538C"/>
    <w:rsid w:val="0055574B"/>
    <w:rsid w:val="00557A18"/>
    <w:rsid w:val="00557B72"/>
    <w:rsid w:val="005653AE"/>
    <w:rsid w:val="00574FEF"/>
    <w:rsid w:val="005B35B9"/>
    <w:rsid w:val="005C163D"/>
    <w:rsid w:val="005C5FD5"/>
    <w:rsid w:val="005C6EB7"/>
    <w:rsid w:val="005C7B2B"/>
    <w:rsid w:val="005D40F9"/>
    <w:rsid w:val="005E04BB"/>
    <w:rsid w:val="005F2A1D"/>
    <w:rsid w:val="0060692B"/>
    <w:rsid w:val="00613281"/>
    <w:rsid w:val="00617AAF"/>
    <w:rsid w:val="00625E70"/>
    <w:rsid w:val="006277C7"/>
    <w:rsid w:val="00630C2D"/>
    <w:rsid w:val="00631CB8"/>
    <w:rsid w:val="00637757"/>
    <w:rsid w:val="00643E83"/>
    <w:rsid w:val="00644EDE"/>
    <w:rsid w:val="0064647F"/>
    <w:rsid w:val="00650D31"/>
    <w:rsid w:val="00652947"/>
    <w:rsid w:val="006534DD"/>
    <w:rsid w:val="0065389C"/>
    <w:rsid w:val="00664465"/>
    <w:rsid w:val="00665169"/>
    <w:rsid w:val="006714D8"/>
    <w:rsid w:val="00677B2B"/>
    <w:rsid w:val="00690BA8"/>
    <w:rsid w:val="006B30BD"/>
    <w:rsid w:val="006B3E10"/>
    <w:rsid w:val="006C4D4B"/>
    <w:rsid w:val="006D5E34"/>
    <w:rsid w:val="006E69B0"/>
    <w:rsid w:val="006F5336"/>
    <w:rsid w:val="006F7A0D"/>
    <w:rsid w:val="00706ECB"/>
    <w:rsid w:val="00710334"/>
    <w:rsid w:val="007237A8"/>
    <w:rsid w:val="007460E5"/>
    <w:rsid w:val="007466C6"/>
    <w:rsid w:val="00752C3F"/>
    <w:rsid w:val="0077026C"/>
    <w:rsid w:val="00772226"/>
    <w:rsid w:val="0078284E"/>
    <w:rsid w:val="0078605E"/>
    <w:rsid w:val="007862A5"/>
    <w:rsid w:val="007871EE"/>
    <w:rsid w:val="00790366"/>
    <w:rsid w:val="00791B08"/>
    <w:rsid w:val="007B0CF3"/>
    <w:rsid w:val="007C24AA"/>
    <w:rsid w:val="007C69B0"/>
    <w:rsid w:val="007D06E6"/>
    <w:rsid w:val="007E2EBF"/>
    <w:rsid w:val="007E3017"/>
    <w:rsid w:val="007E6D19"/>
    <w:rsid w:val="007F07BA"/>
    <w:rsid w:val="007F4FFC"/>
    <w:rsid w:val="007F72A4"/>
    <w:rsid w:val="00810504"/>
    <w:rsid w:val="00823C1B"/>
    <w:rsid w:val="00825462"/>
    <w:rsid w:val="00825628"/>
    <w:rsid w:val="008508CE"/>
    <w:rsid w:val="008564FF"/>
    <w:rsid w:val="00866AD5"/>
    <w:rsid w:val="0087104A"/>
    <w:rsid w:val="00884F83"/>
    <w:rsid w:val="00890092"/>
    <w:rsid w:val="00890DAA"/>
    <w:rsid w:val="00893E08"/>
    <w:rsid w:val="008940DB"/>
    <w:rsid w:val="008A5F91"/>
    <w:rsid w:val="008A6028"/>
    <w:rsid w:val="008A74D5"/>
    <w:rsid w:val="008A7D8C"/>
    <w:rsid w:val="008B28F5"/>
    <w:rsid w:val="008C246E"/>
    <w:rsid w:val="008C2DC0"/>
    <w:rsid w:val="00901644"/>
    <w:rsid w:val="00911C3F"/>
    <w:rsid w:val="0091493F"/>
    <w:rsid w:val="009156F6"/>
    <w:rsid w:val="009257E8"/>
    <w:rsid w:val="00931498"/>
    <w:rsid w:val="00931FE7"/>
    <w:rsid w:val="00940D40"/>
    <w:rsid w:val="00953B44"/>
    <w:rsid w:val="0096231B"/>
    <w:rsid w:val="009707FC"/>
    <w:rsid w:val="00970C0C"/>
    <w:rsid w:val="00987D3F"/>
    <w:rsid w:val="0099392A"/>
    <w:rsid w:val="009B427D"/>
    <w:rsid w:val="009C6838"/>
    <w:rsid w:val="009D33B5"/>
    <w:rsid w:val="009D386C"/>
    <w:rsid w:val="009E7BB6"/>
    <w:rsid w:val="009F64E8"/>
    <w:rsid w:val="00A0104D"/>
    <w:rsid w:val="00A039F5"/>
    <w:rsid w:val="00A03F91"/>
    <w:rsid w:val="00A0560F"/>
    <w:rsid w:val="00A0659E"/>
    <w:rsid w:val="00A10492"/>
    <w:rsid w:val="00A11397"/>
    <w:rsid w:val="00A26F7D"/>
    <w:rsid w:val="00A333EC"/>
    <w:rsid w:val="00A3584B"/>
    <w:rsid w:val="00A4234B"/>
    <w:rsid w:val="00A42689"/>
    <w:rsid w:val="00A6210F"/>
    <w:rsid w:val="00A73BC3"/>
    <w:rsid w:val="00A77D02"/>
    <w:rsid w:val="00A82510"/>
    <w:rsid w:val="00A904AE"/>
    <w:rsid w:val="00A96D89"/>
    <w:rsid w:val="00AA0EF8"/>
    <w:rsid w:val="00AB3954"/>
    <w:rsid w:val="00AC2402"/>
    <w:rsid w:val="00AC2D19"/>
    <w:rsid w:val="00AC6C7D"/>
    <w:rsid w:val="00AD2FB7"/>
    <w:rsid w:val="00AD32E8"/>
    <w:rsid w:val="00AE0887"/>
    <w:rsid w:val="00AE0921"/>
    <w:rsid w:val="00AE1D19"/>
    <w:rsid w:val="00B01179"/>
    <w:rsid w:val="00B06350"/>
    <w:rsid w:val="00B07984"/>
    <w:rsid w:val="00B07DA9"/>
    <w:rsid w:val="00B12C63"/>
    <w:rsid w:val="00B16F33"/>
    <w:rsid w:val="00B30525"/>
    <w:rsid w:val="00B32ACD"/>
    <w:rsid w:val="00B367FB"/>
    <w:rsid w:val="00B456B4"/>
    <w:rsid w:val="00B552F0"/>
    <w:rsid w:val="00B7122F"/>
    <w:rsid w:val="00B76536"/>
    <w:rsid w:val="00B768AE"/>
    <w:rsid w:val="00B8578F"/>
    <w:rsid w:val="00B964E3"/>
    <w:rsid w:val="00BA25E1"/>
    <w:rsid w:val="00BB322B"/>
    <w:rsid w:val="00BB6DE0"/>
    <w:rsid w:val="00BD37A7"/>
    <w:rsid w:val="00BD7ACC"/>
    <w:rsid w:val="00BF0A8A"/>
    <w:rsid w:val="00BF4250"/>
    <w:rsid w:val="00BF4507"/>
    <w:rsid w:val="00C104C0"/>
    <w:rsid w:val="00C134ED"/>
    <w:rsid w:val="00C149D8"/>
    <w:rsid w:val="00C1556B"/>
    <w:rsid w:val="00C175E6"/>
    <w:rsid w:val="00C25433"/>
    <w:rsid w:val="00C26181"/>
    <w:rsid w:val="00C265A6"/>
    <w:rsid w:val="00C27F1B"/>
    <w:rsid w:val="00C34CDC"/>
    <w:rsid w:val="00C43AF8"/>
    <w:rsid w:val="00C61C3E"/>
    <w:rsid w:val="00C635E2"/>
    <w:rsid w:val="00C654BB"/>
    <w:rsid w:val="00C66AA3"/>
    <w:rsid w:val="00C672A6"/>
    <w:rsid w:val="00C75179"/>
    <w:rsid w:val="00C80C35"/>
    <w:rsid w:val="00C833D6"/>
    <w:rsid w:val="00C94A29"/>
    <w:rsid w:val="00CA57E4"/>
    <w:rsid w:val="00CA72AE"/>
    <w:rsid w:val="00CC0075"/>
    <w:rsid w:val="00CD5DF2"/>
    <w:rsid w:val="00CF64EE"/>
    <w:rsid w:val="00D053F5"/>
    <w:rsid w:val="00D07CD4"/>
    <w:rsid w:val="00D119A8"/>
    <w:rsid w:val="00D16D71"/>
    <w:rsid w:val="00D20A60"/>
    <w:rsid w:val="00D51055"/>
    <w:rsid w:val="00D54A9C"/>
    <w:rsid w:val="00D54DD2"/>
    <w:rsid w:val="00D553AC"/>
    <w:rsid w:val="00D55B3D"/>
    <w:rsid w:val="00D65F04"/>
    <w:rsid w:val="00D742EC"/>
    <w:rsid w:val="00D77B38"/>
    <w:rsid w:val="00D84B29"/>
    <w:rsid w:val="00D94BFA"/>
    <w:rsid w:val="00DA333A"/>
    <w:rsid w:val="00DB12E1"/>
    <w:rsid w:val="00DB3302"/>
    <w:rsid w:val="00DC3B29"/>
    <w:rsid w:val="00DD2E83"/>
    <w:rsid w:val="00DD566B"/>
    <w:rsid w:val="00DE4960"/>
    <w:rsid w:val="00E00BAB"/>
    <w:rsid w:val="00E13592"/>
    <w:rsid w:val="00E139E2"/>
    <w:rsid w:val="00E16077"/>
    <w:rsid w:val="00E2403C"/>
    <w:rsid w:val="00E26B70"/>
    <w:rsid w:val="00E27459"/>
    <w:rsid w:val="00E27C88"/>
    <w:rsid w:val="00E34739"/>
    <w:rsid w:val="00E360A3"/>
    <w:rsid w:val="00E37156"/>
    <w:rsid w:val="00E43116"/>
    <w:rsid w:val="00E43911"/>
    <w:rsid w:val="00E45EB0"/>
    <w:rsid w:val="00E469CD"/>
    <w:rsid w:val="00E64705"/>
    <w:rsid w:val="00E71030"/>
    <w:rsid w:val="00E72D8B"/>
    <w:rsid w:val="00E85E5B"/>
    <w:rsid w:val="00E952B6"/>
    <w:rsid w:val="00E96E31"/>
    <w:rsid w:val="00EB4296"/>
    <w:rsid w:val="00EB7FE0"/>
    <w:rsid w:val="00EC5633"/>
    <w:rsid w:val="00ED16D9"/>
    <w:rsid w:val="00ED67A9"/>
    <w:rsid w:val="00ED76EC"/>
    <w:rsid w:val="00EE2839"/>
    <w:rsid w:val="00EE7000"/>
    <w:rsid w:val="00F046A6"/>
    <w:rsid w:val="00F242A3"/>
    <w:rsid w:val="00F24768"/>
    <w:rsid w:val="00F25079"/>
    <w:rsid w:val="00F33316"/>
    <w:rsid w:val="00F5786A"/>
    <w:rsid w:val="00F718EC"/>
    <w:rsid w:val="00F72968"/>
    <w:rsid w:val="00F75470"/>
    <w:rsid w:val="00F75994"/>
    <w:rsid w:val="00F77089"/>
    <w:rsid w:val="00F8194F"/>
    <w:rsid w:val="00F83A00"/>
    <w:rsid w:val="00F84EAA"/>
    <w:rsid w:val="00F90C10"/>
    <w:rsid w:val="00F95F8E"/>
    <w:rsid w:val="00FA3ABB"/>
    <w:rsid w:val="00FA74D7"/>
    <w:rsid w:val="00FB3B19"/>
    <w:rsid w:val="00FB7449"/>
    <w:rsid w:val="00FC36AD"/>
    <w:rsid w:val="00FD1FED"/>
    <w:rsid w:val="00FE1EBD"/>
    <w:rsid w:val="00FE5ACF"/>
    <w:rsid w:val="00FF0A14"/>
    <w:rsid w:val="00FF0C1E"/>
    <w:rsid w:val="00FF6668"/>
    <w:rsid w:val="00FF7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F490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B3A2E" w:themeColor="text2"/>
        <w:sz w:val="22"/>
        <w:szCs w:val="22"/>
        <w:lang w:val="en-US" w:eastAsia="ja-JP"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320" w:after="200"/>
      <w:contextualSpacing/>
      <w:outlineLvl w:val="0"/>
    </w:pPr>
    <w:rPr>
      <w:rFonts w:asciiTheme="majorHAnsi" w:hAnsiTheme="majorHAnsi"/>
      <w:b/>
      <w:spacing w:val="21"/>
      <w:sz w:val="26"/>
    </w:rPr>
  </w:style>
  <w:style w:type="paragraph" w:styleId="Heading2">
    <w:name w:val="heading 2"/>
    <w:basedOn w:val="Normal"/>
    <w:next w:val="Normal"/>
    <w:link w:val="Heading2Char"/>
    <w:uiPriority w:val="9"/>
    <w:unhideWhenUsed/>
    <w:qFormat/>
    <w:pPr>
      <w:keepNext/>
      <w:keepLines/>
      <w:spacing w:before="220" w:after="80"/>
      <w:contextualSpacing/>
      <w:outlineLvl w:val="1"/>
    </w:pPr>
    <w:rPr>
      <w:rFonts w:asciiTheme="majorHAnsi" w:eastAsiaTheme="majorEastAsia" w:hAnsiTheme="majorHAnsi" w:cstheme="majorBidi"/>
      <w:b/>
      <w:i/>
      <w:spacing w:val="21"/>
      <w:sz w:val="26"/>
      <w:szCs w:val="26"/>
    </w:rPr>
  </w:style>
  <w:style w:type="paragraph" w:styleId="Heading3">
    <w:name w:val="heading 3"/>
    <w:basedOn w:val="Normal"/>
    <w:next w:val="Normal"/>
    <w:link w:val="Heading3Char"/>
    <w:uiPriority w:val="9"/>
    <w:unhideWhenUsed/>
    <w:qFormat/>
    <w:pPr>
      <w:keepNext/>
      <w:keepLines/>
      <w:outlineLvl w:val="2"/>
    </w:pPr>
    <w:rPr>
      <w:rFonts w:asciiTheme="majorHAnsi" w:eastAsiaTheme="majorEastAsia" w:hAnsiTheme="majorHAnsi" w:cstheme="majorBidi"/>
      <w:i/>
      <w:szCs w:val="24"/>
    </w:rPr>
  </w:style>
  <w:style w:type="paragraph" w:styleId="Heading4">
    <w:name w:val="heading 4"/>
    <w:basedOn w:val="Normal"/>
    <w:next w:val="Normal"/>
    <w:link w:val="Heading4Ch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Heading5">
    <w:name w:val="heading 5"/>
    <w:basedOn w:val="Normal"/>
    <w:next w:val="Normal"/>
    <w:link w:val="Heading5Ch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Heading6">
    <w:name w:val="heading 6"/>
    <w:basedOn w:val="Normal"/>
    <w:next w:val="Normal"/>
    <w:link w:val="Heading6Ch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Heading7">
    <w:name w:val="heading 7"/>
    <w:basedOn w:val="Normal"/>
    <w:next w:val="Normal"/>
    <w:link w:val="Heading7Ch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Heading8">
    <w:name w:val="heading 8"/>
    <w:basedOn w:val="Normal"/>
    <w:next w:val="Normal"/>
    <w:link w:val="Heading8Ch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Heading9">
    <w:name w:val="heading 9"/>
    <w:basedOn w:val="Normal"/>
    <w:next w:val="Normal"/>
    <w:link w:val="Heading9Ch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semiHidden/>
    <w:unhideWhenUsed/>
    <w:pPr>
      <w:spacing w:after="240" w:line="240" w:lineRule="auto"/>
      <w:contextualSpacing/>
    </w:pPr>
    <w:rPr>
      <w:rFonts w:asciiTheme="majorHAnsi" w:eastAsiaTheme="majorEastAsia" w:hAnsiTheme="majorHAnsi" w:cstheme="majorBidi"/>
      <w:b/>
      <w:caps/>
      <w:spacing w:val="21"/>
      <w:kern w:val="28"/>
      <w:sz w:val="6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spacing w:val="21"/>
      <w:kern w:val="28"/>
      <w:sz w:val="64"/>
      <w:szCs w:val="56"/>
    </w:rPr>
  </w:style>
  <w:style w:type="paragraph" w:styleId="Subtitle">
    <w:name w:val="Subtitle"/>
    <w:basedOn w:val="Normal"/>
    <w:next w:val="Normal"/>
    <w:link w:val="SubtitleChar"/>
    <w:uiPriority w:val="11"/>
    <w:semiHidden/>
    <w:unhideWhenUsed/>
    <w:pPr>
      <w:numPr>
        <w:ilvl w:val="1"/>
      </w:numPr>
      <w:spacing w:after="960" w:line="240" w:lineRule="auto"/>
      <w:contextualSpacing/>
    </w:pPr>
    <w:rPr>
      <w:rFonts w:eastAsiaTheme="minorEastAsia"/>
      <w:i/>
      <w:spacing w:val="21"/>
      <w:sz w:val="36"/>
    </w:rPr>
  </w:style>
  <w:style w:type="character" w:customStyle="1" w:styleId="Heading1Char">
    <w:name w:val="Heading 1 Char"/>
    <w:basedOn w:val="DefaultParagraphFont"/>
    <w:link w:val="Heading1"/>
    <w:uiPriority w:val="9"/>
    <w:rPr>
      <w:rFonts w:asciiTheme="majorHAnsi" w:hAnsiTheme="majorHAnsi"/>
      <w:b/>
      <w:spacing w:val="21"/>
      <w:sz w:val="26"/>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b/>
      <w:spacing w:val="21"/>
      <w:sz w:val="26"/>
    </w:rPr>
  </w:style>
  <w:style w:type="character" w:customStyle="1" w:styleId="FooterChar">
    <w:name w:val="Footer Char"/>
    <w:basedOn w:val="DefaultParagraphFont"/>
    <w:link w:val="Footer"/>
    <w:uiPriority w:val="99"/>
    <w:rPr>
      <w:b/>
      <w:spacing w:val="21"/>
      <w:sz w:val="26"/>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rPr>
      <w:rFonts w:asciiTheme="majorHAnsi" w:eastAsiaTheme="majorEastAsia" w:hAnsiTheme="majorHAnsi" w:cstheme="majorBidi"/>
      <w:b/>
      <w:i/>
      <w:spacing w:val="21"/>
      <w:sz w:val="26"/>
      <w:szCs w:val="2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spacing w:val="2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spacing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pacing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color w:val="A6856E" w:themeColor="text2" w:themeTint="99"/>
      <w:spacing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aps/>
      <w:color w:val="A6856E" w:themeColor="text2" w:themeTint="99"/>
      <w:spacing w:val="21"/>
      <w:sz w:val="20"/>
      <w:szCs w:val="21"/>
    </w:rPr>
  </w:style>
  <w:style w:type="character" w:styleId="Emphasis">
    <w:name w:val="Emphasis"/>
    <w:basedOn w:val="DefaultParagraphFont"/>
    <w:uiPriority w:val="20"/>
    <w:semiHidden/>
    <w:unhideWhenUsed/>
    <w:qFormat/>
    <w:rPr>
      <w:b/>
      <w:iCs/>
    </w:rPr>
  </w:style>
  <w:style w:type="character" w:customStyle="1" w:styleId="SubtitleChar">
    <w:name w:val="Subtitle Char"/>
    <w:basedOn w:val="DefaultParagraphFont"/>
    <w:link w:val="Subtitle"/>
    <w:uiPriority w:val="11"/>
    <w:semiHidden/>
    <w:rPr>
      <w:rFonts w:eastAsiaTheme="minorEastAsia"/>
      <w:i/>
      <w:spacing w:val="21"/>
      <w:sz w:val="36"/>
    </w:rPr>
  </w:style>
  <w:style w:type="character" w:styleId="Strong">
    <w:name w:val="Strong"/>
    <w:basedOn w:val="DefaultParagraphFont"/>
    <w:uiPriority w:val="22"/>
    <w:semiHidden/>
    <w:unhideWhenUsed/>
    <w:qFormat/>
    <w:rPr>
      <w:b/>
      <w:bCs/>
      <w:caps/>
      <w:smallCaps w:val="0"/>
    </w:rPr>
  </w:style>
  <w:style w:type="paragraph" w:styleId="Quote">
    <w:name w:val="Quote"/>
    <w:basedOn w:val="Normal"/>
    <w:next w:val="Normal"/>
    <w:link w:val="QuoteChar"/>
    <w:uiPriority w:val="29"/>
    <w:semiHidden/>
    <w:unhideWhenUsed/>
    <w:qFormat/>
    <w:pPr>
      <w:spacing w:before="240" w:after="240"/>
      <w:contextualSpacing/>
    </w:pPr>
    <w:rPr>
      <w:i/>
      <w:iCs/>
      <w:sz w:val="32"/>
    </w:rPr>
  </w:style>
  <w:style w:type="character" w:customStyle="1" w:styleId="QuoteChar">
    <w:name w:val="Quote Char"/>
    <w:basedOn w:val="DefaultParagraphFont"/>
    <w:link w:val="Quote"/>
    <w:uiPriority w:val="29"/>
    <w:semiHidden/>
    <w:rPr>
      <w:i/>
      <w:iCs/>
      <w:sz w:val="32"/>
    </w:rPr>
  </w:style>
  <w:style w:type="paragraph" w:styleId="IntenseQuote">
    <w:name w:val="Intense Quote"/>
    <w:basedOn w:val="Normal"/>
    <w:next w:val="Normal"/>
    <w:link w:val="IntenseQuoteChar"/>
    <w:uiPriority w:val="30"/>
    <w:semiHidden/>
    <w:unhideWhenUsed/>
    <w:qFormat/>
    <w:pPr>
      <w:spacing w:before="240" w:after="240"/>
      <w:contextualSpacing/>
    </w:pPr>
    <w:rPr>
      <w:b/>
      <w:i/>
      <w:iCs/>
      <w:sz w:val="32"/>
    </w:rPr>
  </w:style>
  <w:style w:type="character" w:customStyle="1" w:styleId="IntenseQuoteChar">
    <w:name w:val="Intense Quote Char"/>
    <w:basedOn w:val="DefaultParagraphFont"/>
    <w:link w:val="IntenseQuote"/>
    <w:uiPriority w:val="30"/>
    <w:semiHidden/>
    <w:rPr>
      <w:b/>
      <w:i/>
      <w:iCs/>
      <w:sz w:val="32"/>
    </w:rPr>
  </w:style>
  <w:style w:type="character" w:styleId="SubtleReference">
    <w:name w:val="Subtle Reference"/>
    <w:basedOn w:val="DefaultParagraphFont"/>
    <w:uiPriority w:val="31"/>
    <w:semiHidden/>
    <w:unhideWhenUsed/>
    <w:qFormat/>
    <w:rPr>
      <w:caps/>
      <w:smallCaps w:val="0"/>
      <w:color w:val="4B3A2E" w:themeColor="text2"/>
    </w:rPr>
  </w:style>
  <w:style w:type="character" w:styleId="IntenseReference">
    <w:name w:val="Intense Reference"/>
    <w:basedOn w:val="DefaultParagraphFont"/>
    <w:uiPriority w:val="32"/>
    <w:semiHidden/>
    <w:unhideWhenUsed/>
    <w:qFormat/>
    <w:rPr>
      <w:b/>
      <w:bCs/>
      <w:i/>
      <w:caps/>
      <w:smallCaps w:val="0"/>
      <w:color w:val="4B3A2E"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18"/>
      <w:szCs w:val="18"/>
    </w:rPr>
  </w:style>
  <w:style w:type="paragraph" w:customStyle="1" w:styleId="ContactInfo">
    <w:name w:val="Contact Info"/>
    <w:basedOn w:val="Normal"/>
    <w:uiPriority w:val="2"/>
    <w:qFormat/>
    <w:pPr>
      <w:spacing w:after="920"/>
      <w:contextualSpacing/>
    </w:pPr>
  </w:style>
  <w:style w:type="character" w:styleId="SubtleEmphasis">
    <w:name w:val="Subtle Emphasis"/>
    <w:basedOn w:val="DefaultParagraphFont"/>
    <w:uiPriority w:val="19"/>
    <w:semiHidden/>
    <w:unhideWhenUsed/>
    <w:qFormat/>
    <w:rPr>
      <w:i/>
      <w:iCs/>
      <w:color w:val="4B3A2E" w:themeColor="text2"/>
    </w:rPr>
  </w:style>
  <w:style w:type="character" w:styleId="IntenseEmphasis">
    <w:name w:val="Intense Emphasis"/>
    <w:basedOn w:val="DefaultParagraphFont"/>
    <w:uiPriority w:val="21"/>
    <w:semiHidden/>
    <w:unhideWhenUsed/>
    <w:rPr>
      <w:b/>
      <w:i/>
      <w:iCs/>
      <w:color w:val="4B3A2E" w:themeColor="text2"/>
    </w:rPr>
  </w:style>
  <w:style w:type="paragraph" w:styleId="TOCHeading">
    <w:name w:val="TOC Heading"/>
    <w:basedOn w:val="Heading1"/>
    <w:next w:val="Normal"/>
    <w:uiPriority w:val="39"/>
    <w:semiHidden/>
    <w:unhideWhenUsed/>
    <w:qFormat/>
    <w:pPr>
      <w:outlineLvl w:val="9"/>
    </w:pPr>
  </w:style>
  <w:style w:type="paragraph" w:styleId="ListParagraph">
    <w:name w:val="List Paragraph"/>
    <w:basedOn w:val="Normal"/>
    <w:uiPriority w:val="34"/>
    <w:unhideWhenUsed/>
    <w:qFormat/>
    <w:pPr>
      <w:ind w:left="216" w:hanging="216"/>
      <w:contextualSpacing/>
    </w:pPr>
  </w:style>
  <w:style w:type="paragraph" w:customStyle="1" w:styleId="Name">
    <w:name w:val="Name"/>
    <w:basedOn w:val="Normal"/>
    <w:link w:val="NameChar"/>
    <w:uiPriority w:val="1"/>
    <w:qFormat/>
    <w:pPr>
      <w:spacing w:after="240" w:line="240" w:lineRule="auto"/>
      <w:contextualSpacing/>
    </w:pPr>
    <w:rPr>
      <w:b/>
      <w:caps/>
      <w:spacing w:val="21"/>
      <w:sz w:val="36"/>
    </w:rPr>
  </w:style>
  <w:style w:type="character" w:customStyle="1" w:styleId="NameChar">
    <w:name w:val="Name Char"/>
    <w:basedOn w:val="DefaultParagraphFont"/>
    <w:link w:val="Name"/>
    <w:uiPriority w:val="1"/>
    <w:rPr>
      <w:b/>
      <w:caps/>
      <w:spacing w:val="21"/>
      <w:sz w:val="36"/>
    </w:rPr>
  </w:style>
  <w:style w:type="character" w:customStyle="1" w:styleId="Heading3Char">
    <w:name w:val="Heading 3 Char"/>
    <w:basedOn w:val="DefaultParagraphFont"/>
    <w:link w:val="Heading3"/>
    <w:uiPriority w:val="9"/>
    <w:rPr>
      <w:rFonts w:asciiTheme="majorHAnsi" w:eastAsiaTheme="majorEastAsia" w:hAnsiTheme="majorHAnsi" w:cstheme="majorBidi"/>
      <w: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caps/>
      <w:spacing w:val="21"/>
    </w:rPr>
  </w:style>
  <w:style w:type="table" w:styleId="TableGrid">
    <w:name w:val="Table Grid"/>
    <w:basedOn w:val="TableNormal"/>
    <w:uiPriority w:val="39"/>
    <w:rsid w:val="00413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13F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
    <w:name w:val="List Table 3"/>
    <w:basedOn w:val="TableNormal"/>
    <w:uiPriority w:val="48"/>
    <w:rsid w:val="00413F1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3">
    <w:name w:val="List Table 3 Accent 3"/>
    <w:basedOn w:val="TableNormal"/>
    <w:uiPriority w:val="48"/>
    <w:rsid w:val="00413F19"/>
    <w:pPr>
      <w:spacing w:after="0" w:line="240" w:lineRule="auto"/>
    </w:pPr>
    <w:tblPr>
      <w:tblStyleRowBandSize w:val="1"/>
      <w:tblStyleColBandSize w:val="1"/>
      <w:tblBorders>
        <w:top w:val="single" w:sz="4" w:space="0" w:color="4A5C6E" w:themeColor="accent3"/>
        <w:left w:val="single" w:sz="4" w:space="0" w:color="4A5C6E" w:themeColor="accent3"/>
        <w:bottom w:val="single" w:sz="4" w:space="0" w:color="4A5C6E" w:themeColor="accent3"/>
        <w:right w:val="single" w:sz="4" w:space="0" w:color="4A5C6E" w:themeColor="accent3"/>
      </w:tblBorders>
    </w:tblPr>
    <w:tblStylePr w:type="firstRow">
      <w:rPr>
        <w:b/>
        <w:bCs/>
        <w:color w:val="FFFFFF" w:themeColor="background1"/>
      </w:rPr>
      <w:tblPr/>
      <w:tcPr>
        <w:shd w:val="clear" w:color="auto" w:fill="4A5C6E" w:themeFill="accent3"/>
      </w:tcPr>
    </w:tblStylePr>
    <w:tblStylePr w:type="lastRow">
      <w:rPr>
        <w:b/>
        <w:bCs/>
      </w:rPr>
      <w:tblPr/>
      <w:tcPr>
        <w:tcBorders>
          <w:top w:val="double" w:sz="4" w:space="0" w:color="4A5C6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5C6E" w:themeColor="accent3"/>
          <w:right w:val="single" w:sz="4" w:space="0" w:color="4A5C6E" w:themeColor="accent3"/>
        </w:tcBorders>
      </w:tcPr>
    </w:tblStylePr>
    <w:tblStylePr w:type="band1Horz">
      <w:tblPr/>
      <w:tcPr>
        <w:tcBorders>
          <w:top w:val="single" w:sz="4" w:space="0" w:color="4A5C6E" w:themeColor="accent3"/>
          <w:bottom w:val="single" w:sz="4" w:space="0" w:color="4A5C6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5C6E" w:themeColor="accent3"/>
          <w:left w:val="nil"/>
        </w:tcBorders>
      </w:tcPr>
    </w:tblStylePr>
    <w:tblStylePr w:type="swCell">
      <w:tblPr/>
      <w:tcPr>
        <w:tcBorders>
          <w:top w:val="double" w:sz="4" w:space="0" w:color="4A5C6E" w:themeColor="accent3"/>
          <w:right w:val="nil"/>
        </w:tcBorders>
      </w:tcPr>
    </w:tblStylePr>
  </w:style>
  <w:style w:type="table" w:styleId="ListTable3-Accent5">
    <w:name w:val="List Table 3 Accent 5"/>
    <w:basedOn w:val="TableNormal"/>
    <w:uiPriority w:val="48"/>
    <w:rsid w:val="00413F19"/>
    <w:pPr>
      <w:spacing w:after="0" w:line="240" w:lineRule="auto"/>
    </w:pPr>
    <w:tblPr>
      <w:tblStyleRowBandSize w:val="1"/>
      <w:tblStyleColBandSize w:val="1"/>
      <w:tblBorders>
        <w:top w:val="single" w:sz="4" w:space="0" w:color="AB967D" w:themeColor="accent5"/>
        <w:left w:val="single" w:sz="4" w:space="0" w:color="AB967D" w:themeColor="accent5"/>
        <w:bottom w:val="single" w:sz="4" w:space="0" w:color="AB967D" w:themeColor="accent5"/>
        <w:right w:val="single" w:sz="4" w:space="0" w:color="AB967D" w:themeColor="accent5"/>
      </w:tblBorders>
    </w:tblPr>
    <w:tblStylePr w:type="firstRow">
      <w:rPr>
        <w:b/>
        <w:bCs/>
        <w:color w:val="FFFFFF" w:themeColor="background1"/>
      </w:rPr>
      <w:tblPr/>
      <w:tcPr>
        <w:shd w:val="clear" w:color="auto" w:fill="AB967D" w:themeFill="accent5"/>
      </w:tcPr>
    </w:tblStylePr>
    <w:tblStylePr w:type="lastRow">
      <w:rPr>
        <w:b/>
        <w:bCs/>
      </w:rPr>
      <w:tblPr/>
      <w:tcPr>
        <w:tcBorders>
          <w:top w:val="double" w:sz="4" w:space="0" w:color="AB967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B967D" w:themeColor="accent5"/>
          <w:right w:val="single" w:sz="4" w:space="0" w:color="AB967D" w:themeColor="accent5"/>
        </w:tcBorders>
      </w:tcPr>
    </w:tblStylePr>
    <w:tblStylePr w:type="band1Horz">
      <w:tblPr/>
      <w:tcPr>
        <w:tcBorders>
          <w:top w:val="single" w:sz="4" w:space="0" w:color="AB967D" w:themeColor="accent5"/>
          <w:bottom w:val="single" w:sz="4" w:space="0" w:color="AB967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B967D" w:themeColor="accent5"/>
          <w:left w:val="nil"/>
        </w:tcBorders>
      </w:tcPr>
    </w:tblStylePr>
    <w:tblStylePr w:type="swCell">
      <w:tblPr/>
      <w:tcPr>
        <w:tcBorders>
          <w:top w:val="double" w:sz="4" w:space="0" w:color="AB967D" w:themeColor="accent5"/>
          <w:right w:val="nil"/>
        </w:tcBorders>
      </w:tcPr>
    </w:tblStylePr>
  </w:style>
  <w:style w:type="paragraph" w:styleId="TOC1">
    <w:name w:val="toc 1"/>
    <w:basedOn w:val="Normal"/>
    <w:next w:val="Normal"/>
    <w:autoRedefine/>
    <w:uiPriority w:val="39"/>
    <w:unhideWhenUsed/>
    <w:rsid w:val="00D65F04"/>
    <w:pPr>
      <w:spacing w:before="120" w:after="120"/>
    </w:pPr>
    <w:rPr>
      <w:b/>
      <w:bCs/>
      <w:caps/>
      <w:sz w:val="20"/>
      <w:szCs w:val="20"/>
    </w:rPr>
  </w:style>
  <w:style w:type="paragraph" w:styleId="TOC2">
    <w:name w:val="toc 2"/>
    <w:basedOn w:val="Normal"/>
    <w:next w:val="Normal"/>
    <w:autoRedefine/>
    <w:uiPriority w:val="39"/>
    <w:unhideWhenUsed/>
    <w:rsid w:val="00D65F04"/>
    <w:pPr>
      <w:spacing w:after="0"/>
      <w:ind w:left="220"/>
    </w:pPr>
    <w:rPr>
      <w:smallCaps/>
      <w:sz w:val="20"/>
      <w:szCs w:val="20"/>
    </w:rPr>
  </w:style>
  <w:style w:type="paragraph" w:styleId="TOC3">
    <w:name w:val="toc 3"/>
    <w:basedOn w:val="Normal"/>
    <w:next w:val="Normal"/>
    <w:autoRedefine/>
    <w:uiPriority w:val="39"/>
    <w:unhideWhenUsed/>
    <w:rsid w:val="00D65F04"/>
    <w:pPr>
      <w:spacing w:after="0"/>
      <w:ind w:left="440"/>
    </w:pPr>
    <w:rPr>
      <w:i/>
      <w:iCs/>
      <w:sz w:val="20"/>
      <w:szCs w:val="20"/>
    </w:rPr>
  </w:style>
  <w:style w:type="paragraph" w:styleId="TOC4">
    <w:name w:val="toc 4"/>
    <w:basedOn w:val="Normal"/>
    <w:next w:val="Normal"/>
    <w:autoRedefine/>
    <w:uiPriority w:val="39"/>
    <w:unhideWhenUsed/>
    <w:rsid w:val="00D65F04"/>
    <w:pPr>
      <w:spacing w:after="0"/>
      <w:ind w:left="660"/>
    </w:pPr>
    <w:rPr>
      <w:sz w:val="18"/>
      <w:szCs w:val="18"/>
    </w:rPr>
  </w:style>
  <w:style w:type="paragraph" w:styleId="TOC5">
    <w:name w:val="toc 5"/>
    <w:basedOn w:val="Normal"/>
    <w:next w:val="Normal"/>
    <w:autoRedefine/>
    <w:uiPriority w:val="39"/>
    <w:unhideWhenUsed/>
    <w:rsid w:val="00D65F04"/>
    <w:pPr>
      <w:spacing w:after="0"/>
      <w:ind w:left="880"/>
    </w:pPr>
    <w:rPr>
      <w:sz w:val="18"/>
      <w:szCs w:val="18"/>
    </w:rPr>
  </w:style>
  <w:style w:type="paragraph" w:styleId="TOC6">
    <w:name w:val="toc 6"/>
    <w:basedOn w:val="Normal"/>
    <w:next w:val="Normal"/>
    <w:autoRedefine/>
    <w:uiPriority w:val="39"/>
    <w:unhideWhenUsed/>
    <w:rsid w:val="00D65F04"/>
    <w:pPr>
      <w:spacing w:after="0"/>
      <w:ind w:left="1100"/>
    </w:pPr>
    <w:rPr>
      <w:sz w:val="18"/>
      <w:szCs w:val="18"/>
    </w:rPr>
  </w:style>
  <w:style w:type="paragraph" w:styleId="TOC7">
    <w:name w:val="toc 7"/>
    <w:basedOn w:val="Normal"/>
    <w:next w:val="Normal"/>
    <w:autoRedefine/>
    <w:uiPriority w:val="39"/>
    <w:unhideWhenUsed/>
    <w:rsid w:val="00D65F04"/>
    <w:pPr>
      <w:spacing w:after="0"/>
      <w:ind w:left="1320"/>
    </w:pPr>
    <w:rPr>
      <w:sz w:val="18"/>
      <w:szCs w:val="18"/>
    </w:rPr>
  </w:style>
  <w:style w:type="paragraph" w:styleId="TOC8">
    <w:name w:val="toc 8"/>
    <w:basedOn w:val="Normal"/>
    <w:next w:val="Normal"/>
    <w:autoRedefine/>
    <w:uiPriority w:val="39"/>
    <w:unhideWhenUsed/>
    <w:rsid w:val="00D65F04"/>
    <w:pPr>
      <w:spacing w:after="0"/>
      <w:ind w:left="1540"/>
    </w:pPr>
    <w:rPr>
      <w:sz w:val="18"/>
      <w:szCs w:val="18"/>
    </w:rPr>
  </w:style>
  <w:style w:type="paragraph" w:styleId="TOC9">
    <w:name w:val="toc 9"/>
    <w:basedOn w:val="Normal"/>
    <w:next w:val="Normal"/>
    <w:autoRedefine/>
    <w:uiPriority w:val="39"/>
    <w:unhideWhenUsed/>
    <w:rsid w:val="00D65F04"/>
    <w:pPr>
      <w:spacing w:after="0"/>
      <w:ind w:left="1760"/>
    </w:pPr>
    <w:rPr>
      <w:sz w:val="18"/>
      <w:szCs w:val="18"/>
    </w:rPr>
  </w:style>
  <w:style w:type="character" w:styleId="Hyperlink">
    <w:name w:val="Hyperlink"/>
    <w:basedOn w:val="DefaultParagraphFont"/>
    <w:uiPriority w:val="99"/>
    <w:unhideWhenUsed/>
    <w:rsid w:val="00D65F04"/>
    <w:rPr>
      <w:color w:val="3D859C" w:themeColor="hyperlink"/>
      <w:u w:val="single"/>
    </w:rPr>
  </w:style>
  <w:style w:type="character" w:styleId="UnresolvedMention">
    <w:name w:val="Unresolved Mention"/>
    <w:basedOn w:val="DefaultParagraphFont"/>
    <w:uiPriority w:val="99"/>
    <w:rsid w:val="00823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59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0.xml"/><Relationship Id="rId21" Type="http://schemas.openxmlformats.org/officeDocument/2006/relationships/image" Target="media/image5.png"/><Relationship Id="rId42" Type="http://schemas.openxmlformats.org/officeDocument/2006/relationships/customXml" Target="ink/ink18.xml"/><Relationship Id="rId47" Type="http://schemas.openxmlformats.org/officeDocument/2006/relationships/image" Target="media/image15.png"/><Relationship Id="rId63" Type="http://schemas.openxmlformats.org/officeDocument/2006/relationships/image" Target="media/image23.png"/><Relationship Id="rId68" Type="http://schemas.openxmlformats.org/officeDocument/2006/relationships/customXml" Target="ink/ink31.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image" Target="media/image60.png"/><Relationship Id="rId11" Type="http://schemas.openxmlformats.org/officeDocument/2006/relationships/image" Target="media/image110.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0.png"/><Relationship Id="rId40" Type="http://schemas.openxmlformats.org/officeDocument/2006/relationships/customXml" Target="ink/ink17.xml"/><Relationship Id="rId45" Type="http://schemas.openxmlformats.org/officeDocument/2006/relationships/image" Target="media/image14.png"/><Relationship Id="rId53" Type="http://schemas.openxmlformats.org/officeDocument/2006/relationships/image" Target="media/image18.png"/><Relationship Id="rId58" Type="http://schemas.openxmlformats.org/officeDocument/2006/relationships/customXml" Target="ink/ink26.xml"/><Relationship Id="rId66" Type="http://schemas.openxmlformats.org/officeDocument/2006/relationships/customXml" Target="ink/ink30.xml"/><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image" Target="media/image4.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50.png"/><Relationship Id="rId30" Type="http://schemas.openxmlformats.org/officeDocument/2006/relationships/customXml" Target="ink/ink12.xml"/><Relationship Id="rId35" Type="http://schemas.openxmlformats.org/officeDocument/2006/relationships/image" Target="media/image9.png"/><Relationship Id="rId43" Type="http://schemas.openxmlformats.org/officeDocument/2006/relationships/image" Target="media/image13.png"/><Relationship Id="rId48" Type="http://schemas.openxmlformats.org/officeDocument/2006/relationships/customXml" Target="ink/ink21.xml"/><Relationship Id="rId56" Type="http://schemas.openxmlformats.org/officeDocument/2006/relationships/customXml" Target="ink/ink25.xml"/><Relationship Id="rId64" Type="http://schemas.openxmlformats.org/officeDocument/2006/relationships/customXml" Target="ink/ink29.xml"/><Relationship Id="rId69" Type="http://schemas.openxmlformats.org/officeDocument/2006/relationships/image" Target="media/image26.png"/><Relationship Id="rId8" Type="http://schemas.openxmlformats.org/officeDocument/2006/relationships/customXml" Target="ink/ink1.xml"/><Relationship Id="rId51" Type="http://schemas.openxmlformats.org/officeDocument/2006/relationships/image" Target="media/image17.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3.png"/><Relationship Id="rId25" Type="http://schemas.openxmlformats.org/officeDocument/2006/relationships/image" Target="media/image40.png"/><Relationship Id="rId33" Type="http://schemas.openxmlformats.org/officeDocument/2006/relationships/image" Target="media/image8.png"/><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image" Target="media/image21.png"/><Relationship Id="rId67" Type="http://schemas.openxmlformats.org/officeDocument/2006/relationships/image" Target="media/image25.png"/><Relationship Id="rId20" Type="http://schemas.openxmlformats.org/officeDocument/2006/relationships/customXml" Target="ink/ink7.xml"/><Relationship Id="rId41" Type="http://schemas.openxmlformats.org/officeDocument/2006/relationships/image" Target="media/image12.png"/><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customXml" Target="ink/ink3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8.png"/><Relationship Id="rId23" Type="http://schemas.openxmlformats.org/officeDocument/2006/relationships/image" Target="media/image6.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image" Target="media/image16.png"/><Relationship Id="rId57" Type="http://schemas.openxmlformats.org/officeDocument/2006/relationships/image" Target="media/image20.png"/><Relationship Id="rId10" Type="http://schemas.openxmlformats.org/officeDocument/2006/relationships/customXml" Target="ink/ink2.xml"/><Relationship Id="rId31" Type="http://schemas.openxmlformats.org/officeDocument/2006/relationships/image" Target="media/image7.png"/><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24.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customXml" Target="ink/ink6.xml"/><Relationship Id="rId39" Type="http://schemas.openxmlformats.org/officeDocument/2006/relationships/image" Target="media/image11.png"/><Relationship Id="rId34" Type="http://schemas.openxmlformats.org/officeDocument/2006/relationships/customXml" Target="ink/ink14.xml"/><Relationship Id="rId50" Type="http://schemas.openxmlformats.org/officeDocument/2006/relationships/customXml" Target="ink/ink22.xml"/><Relationship Id="rId55" Type="http://schemas.openxmlformats.org/officeDocument/2006/relationships/image" Target="media/image19.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gelaorebaugh/Library/Containers/com.microsoft.Word/Data/Library/Caches/1033/TM10002079/Basic%20Resume.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1:25:54.510"/>
    </inkml:context>
    <inkml:brush xml:id="br0">
      <inkml:brushProperty name="width" value="0.05" units="cm"/>
      <inkml:brushProperty name="height" value="0.05" units="cm"/>
    </inkml:brush>
  </inkml:definitions>
  <inkml:trace contextRef="#ctx0" brushRef="#br0">1 1 24575,'0'10'0,"0"3"0,0 4 0,0 2 0,0 0 0,0-1 0,0 1 0,2 0 0,2 0 0,3 0 0,3-1 0,-1 1 0,-2 0 0,0-1 0,0 1 0,-2 0 0,2-1 0,-2 1 0,0 0 0,-1 0 0,-2-1 0,-1-2 0,-1-3 0,0-6 0,0-3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28:58.780"/>
    </inkml:context>
    <inkml:brush xml:id="br0">
      <inkml:brushProperty name="width" value="0.05" units="cm"/>
      <inkml:brushProperty name="height" value="0.05" units="cm"/>
    </inkml:brush>
  </inkml:definitions>
  <inkml:trace contextRef="#ctx0" brushRef="#br0">1 1202 24575,'8'-13'0,"1"-7"0,3-12 0,5-6 0,4-6 0,6 0 0,1 4 0,-2 7 0,-5 9 0,-2 5 0,-2 6 0,-3 4 0,-4 3 0,-1 2 0,-1 2 0,0 1 0,-1 8 0,-3 8 0,-2 11 0,-2 11 0,0 5 0,0 2 0,7-6 0,11-9 0,11-4 0,10-8 0,1-6 0,-3-5 0,-8-14 0,-9-9 0,-7-14 0,-8-11 0,-3-4 0,-2-5 0,0 6 0,0 4 0,-1 10 0,-4 12 0,-5 8 0,-3 8 0,-2 3 0,6 0 0,15 0 0,14 0 0,14 0 0,6 0 0,-4 0 0,-4-1 0,-3-4 0,1-4 0,-3-1 0,0 2 0,-2 4 0,0 3 0,0 1 0,-4 4 0,-1 5 0,-4 5 0,-4 4 0,-5 1 0,-4-7 0,-3-16 0,-3-26 0,-2-27 0,-1-15 0,0 2 0,4 15 0,1 22 0,-2 12 0,4 3 0,4-1 0,5-5 0,3 6 0,0 7 0,-3 5 0,-1 5 0,-1 1 0,2-1 0,2-3 0,2-4 0,-1-3 0,-2-3 0,-4-5 0,-2-3 0,-1-1 0,-2 0 0,1 6 0,2 7 0,6 5 0,6 4 0,3 1 0,1 0 0,-6 2 0,-10 5 0,-7 17 0,-9 18 0,-3 20 0,2 10 0,4-4 0,6-9 0,2-16 0,4-11 0,9-12 0,10-8 0,11-7 0,5-4 0,-2-1 0,-6 0 0,-7-4 0,-4-11 0,1-21 0,1-29 0,5-25 0,-13 39 0,0-2 0,1-1 0,-2 1 0,9-40 0,-11 18 0,-6 22 0,-5 20 0,-2 16 0,-1 9 0,-1 6 0,0 9 0,1 7 0,3 8 0,12 6 0,16 0 0,14-1 0,7-5 0,-4-6 0,-3-7 0,1-9 0,1-15 0,-3-12 0,-18 9 0,-7-2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1:25:26.791"/>
    </inkml:context>
    <inkml:brush xml:id="br0">
      <inkml:brushProperty name="width" value="0.05" units="cm"/>
      <inkml:brushProperty name="height" value="0.05" units="cm"/>
    </inkml:brush>
  </inkml:definitions>
  <inkml:trace contextRef="#ctx0" brushRef="#br0">1527 72 24575,'-47'0'0,"-20"0"0,17 0 0,-5 0 0,-16 0 0,-5 0 0,-13 0 0,-2 0 0,-8 0 0,0 0 0,1 0 0,2 0 0,10 0 0,5 0 0,14 0 0,4 0 0,-28 0 0,35 0 0,19 0 0,11 0 0,1 0 0,4 0 0,4 0 0,7 2 0,5 2 0,2 5 0,3 5 0,-1 10 0,5 24 0,17 33 0,-3-23 0,4 6 0,7 14 0,2 5 0,-8-20 0,1 2 0,0 0-176,-2 4 1,0 0 0,-1 1 175,1 3 0,0-1 0,-1 2 0,0-1 0,-1 1 0,1-1 0,-1-4 0,1 0 0,-1-2 0,1-2 0,-1 0 0,1-2 0,6 22 0,0-3 0,-4-11 0,0-3 0,-4-7 0,-1-2 0,10 36 0,-6-17 0,-8-13 526,-3-11-526,-6-12 0,-2-7 0,-1-7 0,-2 1 0,0 2 0,0 2 0,0 3 0,0-1 0,0 0 0,0-5 0,0-5 0,0-3 0,0-6 0,2-4 0,3-5 0,20-5 0,33-11 0,39-10 0,-25 4 0,5-2 0,12-3 0,5 0 0,-27 7 0,2 0 0,2 0-195,3-1 0,2 1 1,0-1 194,-2 1 0,0 0 0,0 1 0,-2 0 0,0 0 0,0 0 0,0 1 0,1-1 0,-1 1 0,-2 1 0,-1 1 0,1 0 0,-2 1 0,0 0 0,0 1 0,0 1 0,-1 1 0,-1 0 0,29 1 0,-1 0-22,-3 2 1,-1 1 21,-5 0 0,-1 1 0,-9 0 0,-2 0 0,-7 0 0,-2 0 0,-6 0 0,-1 1 0,42 2 582,-18 4-582,-19 1 45,-18 0-45,-15-3 0,-11-2 0,-10-1 0,-5-1 0</inkml:trace>
  <inkml:trace contextRef="#ctx0" brushRef="#br0" timeOffset="2433">1332 64 24575,'15'0'0,"18"0"0,28 0 0,36 0 0,-34 0 0,3 0 0,13 0 0,3 0 0,11 0 0,1 0 0,0 0 0,-1 0 0,-1 0 0,-1 0 0,-10 0 0,-2 0 0,-10 0 0,-1 0 0,-2 0 0,-2 0 0,-2 0 0,0 0 0,1 0 0,1 0 0,1 0 0,0 0 0,-2 0 0,-1 0 0,-8 0 0,-3 0 0,29 0 0,-20 0 0,-14 0 0,-4 0 0,3-3 0,4-3 0,3-3 0,3-2 0,-1 1 0,-2 2 0,-2 4 0,-5 2 0,-3-1 0,-7 1 0,-3-1 0,-2 1 0,-5 2 0,2 0 0,0 0 0,-2 0 0,-3 2 0,-8 9 0,-8 16 0,-4 24 0,-4 24 0,-4 21 0,3-40 0,-1 2 0,1 3 0,0 2 0,1 3 0,1 2 0,0 1 0,1 1 0,0-1 0,0 1 0,0-1 0,0 0 0,0-4 0,0-1 0,2-2 0,0-1 0,1-3 0,0-1 0,0-1 0,1-1 0,0 0 0,1-2 0,-2-2 0,-1-1 0,2 42 0,1-15 0,-1-14 0,3-7 0,3-5 0,0-3 0,1 0 0,-2-3 0,-1-6 0,-3-5 0,-2-7 0,-1-14 0,-2-5 0</inkml:trace>
  <inkml:trace contextRef="#ctx0" brushRef="#br0" timeOffset="4083">647 617 24575,'0'12'0,"0"4"0,0 13 0,0 8 0,0 6 0,0-3 0,0-9 0,0-6 0,2-4 0,1 1 0,2-1 0,1-3 0,-1-6 0,0-5 0,-1-2 0,0 1 0,0 1 0,1 0 0,-1-2 0,1 2 0,2 3 0,0 4 0,3 6 0,1 7 0,2 4 0,-2 3 0,-2-1 0,-4-1 0,0-1 0,0 0 0,1-2 0,0-4 0,-1-4 0,-2-2 0,0-9 0,-3-3 0</inkml:trace>
  <inkml:trace contextRef="#ctx0" brushRef="#br0" timeOffset="5516">235 654 24575,'5'-9'0,"13"-3"0,13-3 0,13-1 0,11-2 0,5 7 0,4 4 0,1 5 0,-3 2 0,0 0 0,-2 1 0,-3 6 0,-6 8 0,-5 8 0,-9 2 0,-6 3 0,-7-3 0,-6-1 0,-5 1 0,-1-1 0,-5 1 0,-3-1 0,-2 0 0,-2-1 0,-7 1 0,-11 1 0,-14 3 0,-11 0 0,1 1 0,0-3 0,3-2 0,2-1 0,1-7 0,9-4 0,8-5 0,10-4 0,5-1 0</inkml:trace>
  <inkml:trace contextRef="#ctx0" brushRef="#br0" timeOffset="7503">1134 504 24575,'0'27'0,"0"8"0,0 9 0,0 8 0,0 4 0,0 1 0,2 3 0,3 1 0,5-2 0,6 0 0,1-3 0,-2-4 0,-1-4 0,-4-3 0,1-9 0,-4-5 0,-2-10 0,-2-7 0,-1-2 0,1-3 0,-1 1 0,0-3 0,0 1 0,2 0 0,0 1 0,-1-2 0,-1-8 0,-1-10 0,-1-9 0,0-5 0,1 1 0,2 5 0,5 1 0,5 2 0,3 0 0,3-6 0,0 0 0,0 1 0,-2-1 0,0 6 0,-1 2 0,1 2 0,1 5 0,2 2 0,3 3 0,6 2 0,4 1 0,6 5 0,-1 9 0,-1 9 0,-5 9 0,-5 3 0,-4-2 0,-4-1 0,-3-5 0,-6-4 0,-5-2 0,-3-5 0,-1-1 0,-1-7 0,0-3 0</inkml:trace>
  <inkml:trace contextRef="#ctx0" brushRef="#br0" timeOffset="9406">2251 1099 24575,'-17'0'0,"-2"0"0,-1 0 0,1 1 0,3 3 0,1 5 0,3 4 0,0 4 0,3 1 0,2 4 0,0 2 0,2 1 0,2 2 0,1 3 0,2 1 0,1 3 0,4 0 0,6-4 0,4-5 0,5-6 0,-2-5 0,1-6 0,0-3 0,2-5 0,1 0 0,0 0 0,-1-4 0,-5-5 0,-4-8 0,-5-8 0,-5-5 0,-2-6 0,0-4 0,0 0 0,0 2 0,-1 6 0,-1 6 0,-1 4 0,1 6 0,1 6 0,1 13 0,6 14 0,5 14 0,8 6 0,4-2 0,0-6 0,-4-6 0,-3-3 0,-4-5 0,-2-2 0,-1-2 0,0-3 0,0-1 0,1-3 0,0 0 0,1-2 0,2 0 0,2-2 0,-2 0 0,-5 0 0,-3 0 0</inkml:trace>
  <inkml:trace contextRef="#ctx0" brushRef="#br0" timeOffset="10975">2561 1178 24575,'-4'5'0,"0"1"0,4 3 0,0 2 0,0 0 0,2 0 0,2-4 0,2 0 0,2 2 0,-2 0 0,0-1 0,-1 0 0,-2-2 0,1-1 0,-1 2 0,0 0 0,-1-5 0,-3-7 0,-4-11 0,-3-12 0,1-7 0,2-1 0,2 0 0,3 4 0,0 2 0,3 0 0,4 2 0,6 2 0,5 2 0,1 5 0,0 2 0,-1 6 0,-1 2 0,-1 2 0,0 1 0,-3 2 0,-5 2 0,-3 1 0</inkml:trace>
  <inkml:trace contextRef="#ctx0" brushRef="#br0" timeOffset="13260">2951 932 24575,'0'18'0,"0"0"0,0-1 0,0-1 0,0-2 0,0 0 0,0 2 0,0-2 0,0 0 0,0-6 0,0-8 0,0-9 0,0-8 0,0-6 0,0-3 0,2-3 0,4 2 0,6 5 0,4 5 0,5 8 0,1 4 0,5 3 0,3 2 0,2 0 0,3 3 0,-1 8 0,1 11 0,0 9 0,-5 6 0,-3-1 0,-5-3 0,-2-2 0,-5-6 0,-4-3 0,-6-3 0,-3-7 0,1-7 0,-2-10 0,-4-17 0,-8-16 0,-3-12 0,2-5 0,5 3 0,5 8 0,2 9 0,0 9 0,0 9 0,2 4 0,4 6 0,6 2 0,7 3 0,5 2 0,7 0 0,4 6 0,2 11 0,0 12 0,-4 13 0,-4 9 0,-3 4 0,-5-1 0,-4-1 0,-6-7 0,-2-6 0,-3-6 0,-3-11 0,-1-11 0,-2-5 0</inkml:trace>
  <inkml:trace contextRef="#ctx0" brushRef="#br0" timeOffset="14927">3840 952 24575,'14'0'0,"0"0"0,0 0 0,3 0 0,0 0 0,2-2 0,-1 0 0,0-3 0,-1 1 0,-3 1 0,-4 0 0,-1 1 0,-2 0 0,1 0 0,-3 1 0,-1 1 0</inkml:trace>
  <inkml:trace contextRef="#ctx0" brushRef="#br0" timeOffset="17681">1404 1905 24575,'-8'4'0,"3"5"0,-1 7 0,2 8 0,-3 3 0,0 3 0,2-2 0,3-2 0,2 2 0,0 0 0,0 5 0,0-2 0,0-2 0,1-3 0,4-4 0,3-2 0,3-4 0,2-3 0,0-3 0,1-5 0,0-3 0,1-1 0,-1 0 0,0-2 0,0-4 0,0-4 0,1-4 0,-5-1 0,1 1 0,-4-2 0,-1-1 0,-1 0 0,-2 2 0,-2 1 0,-1 1 0,0-2 0,-2-3 0,-4 1 0,-1 0 0,-2 2 0,2 0 0,2-1 0,0 1 0,3 2 0,1 9 0,7 11 0,4 10 0,9 8 0,8 4 0,4 2 0,2 0 0,-3-4 0,-2-3 0,-3-5 0,-3-8 0,-1-3 0,-2-4 0,-1-3 0,1 0 0,0-2 0,0 0 0,-9 0 0,-2 0 0</inkml:trace>
  <inkml:trace contextRef="#ctx0" brushRef="#br0" timeOffset="19165">2043 1897 24575,'-14'0'0,"-1"0"0,0 0 0,0 0 0,4 4 0,1 3 0,1 3 0,1 3 0,-3 2 0,-3 1 0,0 2 0,1 1 0,4-2 0,5-3 0,2-1 0,2-2 0,0 3 0,0 2 0,2 2 0,4 0 0,10 1 0,12 1 0,5 0 0,5-2 0,-2-5 0,-2-6 0,-1-5 0,-3-2 0,-1 0 0,-2 0 0,-4 0 0,-2 0 0,-3-3 0,1-6 0,0-2 0,-2-2 0,-2 3 0,-8 5 0,-2 2 0</inkml:trace>
  <inkml:trace contextRef="#ctx0" brushRef="#br0" timeOffset="21299">2484 1929 24575,'0'-6'0,"3"11"0,6 6 0,11 12 0,8-3 0,5 2 0,0-4 0,-4-2 0,-4-6 0,-1-4 0,-1-4 0,-2-2 0,1 0 0,-1 0 0,1-2 0,-1-3 0,-5-3 0,-7-4 0,-5-6 0,-4-13 0,0-11 0,0-13 0,-3-4 0,-7 2 0,-3 7 0,-4 12 0,2 10 0,3 10 0,8 11 0,19 19 0,25 21 0,27 25 0,-26-22 0,1 2 0,3 2 0,0 2 0,-2-1 0,-2 0 0,-2-3 0,-2-1 0,24 29 0,-16-12 0,-11-9 0,-11-11 0,-7-4 0,-7-5 0,-4-3 0,-5-3 0,-3-5 0,-10-3 0,-12-2 0,-11-2 0,-3-2 0,2-3 0,-2-2 0,0-4 0,-4-7 0,4-9 0,9-7 0,11-2 0,11-3 0,5-6 0,3-8 0,5-3 0,5 1 0,6 6 0,4 7 0,3 3 0,-1 3 0,1-1 0,-10 14 0,-5 3 0</inkml:trace>
  <inkml:trace contextRef="#ctx0" brushRef="#br0" timeOffset="22883">1443 1924 24575,'0'12'0,"0"1"0,0 0 0,0-1 0,0-4 0,0-3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28:44.314"/>
    </inkml:context>
    <inkml:brush xml:id="br0">
      <inkml:brushProperty name="width" value="0.05" units="cm"/>
      <inkml:brushProperty name="height" value="0.05" units="cm"/>
    </inkml:brush>
  </inkml:definitions>
  <inkml:trace contextRef="#ctx0" brushRef="#br0">1756 854 24575,'-16'-5'0,"-9"1"0,-19 4 0,-22 0 0,-15 0 0,-9 0 0,-7 0 0,46 0 0,-1 0 0,-4 0 0,0 0 0,-3 1 0,-1 1 0,2 4 0,1 4 0,1 2 0,2 4 0,5 4 0,1 2 0,-34 25 0,12-2 0,13 2 0,7 5 0,5 8 0,2 16 0,21-31 0,1 4 0,0 4 0,1 4 0,1 6 0,3 3 0,4 4 0,2 1 0,3 4 0,3 1 0,1 3 0,3 0 0,2-2 0,2-2 0,3-7 0,4-3 0,4-7 0,4-6 0,31 23 0,7-25 0,2-23 0,-1-14 0,-8-8 0,-8-4 0,-9-2 0,-11-2 0,-11-2 0,-15 1 0,-17 0 0,-12 3 0,-8 1 0,-1 2 0,4 6 0,1 9 0,1 13 0,-3 13 0,0 10 0,-1 13 0,0 11 0,18-31 0,1 1 0,-2 4 0,1 0 0,0 3 0,2 0 0,2 0 0,3 1 0,2-1 0,3 1 0,2 2 0,2-1 0,3 0 0,0 1 0,1-1 0,2 1 0,1-2 0,4-1 0,5 4 0,4 0 0,5 2 0,6-1 0,7 3 0,3-2 0,4 1 0,2-3 0,3-5 0,3-4 0,3-3 0,3-6 0,2-6 0,3-5 0,6-4 0,2-5 0,3-5 0,1-4 0,0-4 0,1-3 0,-2-8 0,-1-5 0,-6-7 0,-3-7 0,-7-2 0,-5-6 0,27-35 0,-25 7 0,-22 11 0,-13 12 0,-8 16 0,-5 21 0,-1 22 0,0 34 0,12 34 0,2-31 0,5 5 0,8 13 0,7 3 0,7 4 0,6 0 0,3 1 0,5-3 0,-15-29 0,2-1 0,1-3 0,23 17 0,4-7 0,-1-9 0,3-8 0,-3-9 0,1-9 0,0-8 0,0-9 0,-3-7 0,-1-8 0,5-12 0,-1-11 0,4-10 0,-4-8 0,-5-9 0,-4-6 0,-4-3 0,-5-3 0,-11 4 0,-7-1 0,-9-3 0,-7-3 0,-6-2 0,-9-1 0,-7 1 0,-9 0 0,-8 1 0,-6 2 0,-5 5 0,-4 4 0,-2 5 0,-1 4 0,3 6 0,1 4 0,-25-22 0,9 18 0,8 14 0,7 7 0,7 8 0,12 7 0,18 7 0,31 6 0,41 4 0,-16-2 0,6-1 0,18 0 0,5 0 0,7-1 0,3-2 0,1-2 0,0-4 0,-6-6 0,-2-6 0,-9-6 0,-5-7 0,-5-8 0,-5-7 0,-7-2 0,-5-5 0,-5-4 0,-6-2 0,-4-3 0,-6-1 0,-4-2 0,-5 0 0,-5 2 0,-4 2 0,-4 6 0,-4 2 0,-1-41 0,-14 11 0,-16 3 0,-18 2 0,-22 4 0,28 39 0,-1 3 0,-40-25 0,3 12 0,10 14 0,10 10 0,14 9 0,17 5 0,11 2 0,8-1 0,10-3 0,14-9 0,26-12 0,38-20 0,-25 15 0,3-2 0,9-7 0,1-3 0,2-4 0,-2-3 0,-3-2 0,-3-4 0,-8 0 0,-4-4 0,-8-3 0,-7-4 0,-6-2 0,-7-3 0,-7-1 0,-5-2 0,-5-5 0,-4-2 0,-4-1 0,-5-1 0,-6 2 0,-8 2 0,-11-4 0,-9 4 0,-9 6 0,-7 4 0,-6 7 0,-6 4 0,-3 2 0,-5 6 0,-3 11 0,-4 6 0,-9 2 0,-5 7-193,26 13 0,-1 4 1,-1 1 192,-1 3 0,0 3 0,1 1 0,3 1 0,1 1 0,1 2 0,-22 3 0,4 5 0,17 2 0,4 4 0,12 2 0,6 3 0,-21 25 0,25-5 0,18-8 578,13-12-578,8-14 0,4-10 0,1-9 0,1-2 0,-1-3 0,-2-6 0,-11-7 0,-17-3 0,-18-3 0,-20 3 0,-13 6 0,-7 9 0,-9 11 0,4 5 0,7 7 0,10 10 0,12 12 0,5 14 0,4 14 0,3 3 0,2 3 0,3-4 0,6-4 0,9-3 0,11-2 0,10 4 0,6 3 0,3 6 0,0 1 0,0-7 0,0-9 0,0-8 0,0-8 0,0-4 0,1-3 0,3-5 0,4-4 0,4-5 0,6-2 0,13 5 0,-16-4 0,7 3 0</inkml:trace>
  <inkml:trace contextRef="#ctx0" brushRef="#br0" timeOffset="1765">1060 1792 24575,'-6'-5'0,"-2"1"0,-7 6 0,-7 9 0,-3 14 0,-1 10 0,5 7 0,7 0 0,7-6 0,5 0 0,2-6 0,0-6 0,7-4 0,14-4 0,23-1 0,19 2 0,11 2 0,-1 3 0,-12 2 0,-12 8 0,-13 8 0,-11 9 0,-9 8 0,-8 2 0,-9 3 0,-17 3 0,-16-1 0,-18-5 0,-17-11 0,-7-17 0,-5-13 0,4-12 0,12-13 0,18-9 0,18-9 0,15-3 0,9 6 0,4 4 0,1 10 0,0 3 0</inkml:trace>
  <inkml:trace contextRef="#ctx0" brushRef="#br0" timeOffset="3133">1604 2415 24575,'-10'-5'0,"-4"1"0,-5 11 0,-3 7 0,3 10 0,3 8 0,4 5 0,5 8 0,5 8 0,0 2 0,2-1 0,3-10 0,5-10 0,5-12 0,7-10 0,2-7 0,0-4 0,-1-1 0,-4-2 0,-5-10 0,-5-13 0,-3-13 0,-1-7 0,0 4 0,1 10 0,-1 12 0,-1 12 0,0 11 0,-2 7 0,0 5 0,0 5 0,6 3 0,11 3 0,9 1 0,6-5 0,-14-10 0,-5-7 0</inkml:trace>
  <inkml:trace contextRef="#ctx0" brushRef="#br0" timeOffset="4115">1810 1610 24575,'0'65'0,"0"18"0,0-28 0,0 3 0,0 5 0,0 2 0,0 1 0,0-1 0,0-2 0,0-1 0,0-6 0,0-3 0,0 35 0,0-27 0,0-19 0,0-15 0,0-8 0,0-1 0,0-8 0,0-2 0</inkml:trace>
  <inkml:trace contextRef="#ctx0" brushRef="#br0" timeOffset="5399">2063 2239 24575,'2'-13'0,"5"-3"0,5-5 0,3-7 0,-2-7 0,-6 4 0,-4 4 0,-3 6 0,-2 7 0,-4 5 0,-2 5 0,-3 5 0,1 5 0,1 5 0,-3 9 0,-2 9 0,-2 10 0,-1 5 0,4 4 0,5 0 0,3 0 0,3 0 0,7-1 0,6-2 0,6-6 0,12-6 0,10-7 0,12-6 0,7-8 0,-3-5 0,-7-6 0,-11-1 0,-7 0 0,-4-4 0,-4-5 0,-1-6 0,0-3 0,-10 7 0,-1 3 0</inkml:trace>
  <inkml:trace contextRef="#ctx0" brushRef="#br0" timeOffset="6548">2514 2293 24575,'7'-20'0,"-8"8"0,-7 3 0,-8 10 0,1 2 0,0 5 0,3 6 0,3 10 0,3 6 0,4 5 0,2 3 0,0-1 0,2-3 0,5-7 0,10-8 0,14-7 0,12-2 0,13-3 0,6 3 0,1 4 0,-3 4 0,-7 4 0,-13 5 0,-8 6 0,-12 2 0,-9 4 0,-7 3 0,-17 1 0,-20 1 0,-14-8 0,-7-10 0,21-13 0,12-8 0</inkml:trace>
  <inkml:trace contextRef="#ctx0" brushRef="#br0" timeOffset="7415">2737 2958 24575,'0'-46'0,"0"-4"0,0-8 0,0 0 0,0 6 0,0 3 0,0 5 0,0 8 0,0 11 0,0 9 0,0 5 0,0 1 0,0-2 0,-3-4 0,1-4 0,0-8 0,0-7 0,11-14 0,21-13 0,23-10 0,-19 34 0,3 1 0,-1 1 0,0 2 0,26-31 0,-12-4 0,-11-7 0,-7 4 0,-15 25 0,-7 21 0</inkml:trace>
  <inkml:trace contextRef="#ctx0" brushRef="#br0" timeOffset="9021">3304 1892 24575,'0'0'0</inkml:trace>
  <inkml:trace contextRef="#ctx0" brushRef="#br0" timeOffset="10469">3194 1893 24575,'0'-19'0,"0"-4"0,0-13 0,0-6 0,0-5 0,0-5 0,-5 1 0,-8-4 0,-9-2 0,-9-2 0,-3 5 0,0 6 0,1 13 0,1 8 0,4 7 0,1 6 0,2 6 0,4 4 0,1 3 0,4 3 0,1 8 0,5 12 0,4 17 0,3 18 0,12 16 0,15 15 0,-4-36 0,3 1 0,6 5 0,2 2 0,2 5 0,-2 2 0,0 5 0,-1 2 0,-2 2 0,-1 0 0,-2 1 0,-1 0 0,-2-3 0,-1-2 0,-2-8 0,-2-3 0,-1-8 0,-2-4 0,7 23 0,-9-25 0,-6-17 0,-5-17 0,-1-6 0</inkml:trace>
  <inkml:trace contextRef="#ctx0" brushRef="#br0" timeOffset="20048">4112 3776 24575,'0'46'0,"9"22"0,2-20 0,5 3 0,9 9 0,4 2 0,3 0 0,4-1 0,1-3 0,2-3 0,-5-5 0,-1-2 0,22 29 0,-7-13 0,-10-13 0,-2-9 0,2 0 0,0-1 0,1-1 0,-2-1 0,0 0 0,3 0 0,5 6 0,7 4 0,4 2 0,-5-2 0,-8-6 0,-9-7 0,-7-2 0,-1 0 0,1 5 0,3 4 0,-1 1 0,-1-5 0,-4-4 0,-3-6 0,-3-5 0,-3-3 0,-5-2 0,-5 0 0,-3-3 0,-2-6 0,0-3 0</inkml:trace>
  <inkml:trace contextRef="#ctx0" brushRef="#br0" timeOffset="22465">4151 3755 24575,'0'12'0,"0"4"0,0 10 0,-4 16 0,-2 12 0,-5 8 0,-5-1 0,2-6 0,-2-12 0,4-11 0,5-9 0,1-7 0,2-4 0,2-2 0,0-3 0,1-4 0,1-11 0,0-19 0,6-31 0,16-26 0,-2 32 0,4-3 0,6-5 0,4 1 0,3 2 0,2 1 0,-2 2 0,1 1 0,-6 9 0,0 2 0,19-26 0,-14 21 0,-11 20 0,-7 13 0,-3 8 0,2 5 0,4 5 0,8 8 0,8 11 0,9 17 0,10 12 0,13 11 0,-32-29 0,2 0 0,2 0 0,1-1 0,-2-1 0,0 0 0,33 24 0,-13-9 0,-10-8 0,-25-20 0,-7-5 0</inkml:trace>
  <inkml:trace contextRef="#ctx0" brushRef="#br0" timeOffset="24065">3422 4071 24575,'52'43'0,"11"18"0,-20-18 0,0 5 0,1 2 0,0 2 0,2 3 0,-3 2 0,-2 0 0,-3-1 0,-5-3 0,-2-1 0,-3-3 0,-3-1 0,15 33 0,-5-11 0,-4-2 0,0 0 0,-2-6 0,-3-6 0,-3-8 0,-1-3 0,0 8 0,0 6 0,1 3 0,-2-6 0,0-10 0,-3-11 0,-3-9 0,-1-3 0,1 3 0,6 6 0,6 3 0,4 0 0,1-2 0,-3-5 0,-4-5 0,-6-6 0,-9-9 0,-4-4 0</inkml:trace>
  <inkml:trace contextRef="#ctx0" brushRef="#br0" timeOffset="25181">3903 5868 24575,'23'0'0,"31"0"0,46 4 0,-34 3 0,4 3 0,2 2 0,-1 2 0,-8 1 0,-5 0 0,26 10 0,-37-15 0,-24-8 0,-15-14 0,-6-18 0,-2-15 0,0-13 0,0 0 0,0 10 0,1 11 0,2 11 0,2 2 0,0-2 0,-2-6 0,-2-3 0,-1-3 0,0-7 0,0-10 0,0-4 0,0 3 0,0 10 0,0 24 0,0 9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28:19.779"/>
    </inkml:context>
    <inkml:brush xml:id="br0">
      <inkml:brushProperty name="width" value="0.05" units="cm"/>
      <inkml:brushProperty name="height" value="0.05" units="cm"/>
    </inkml:brush>
  </inkml:definitions>
  <inkml:trace contextRef="#ctx0" brushRef="#br0">665 1093 24575,'-15'0'0,"-7"0"0,-10 0 0,-8 0 0,1 0 0,1 0 0,5 0 0,-3 0 0,-3 5 0,-4 9 0,-2 8 0,0 8 0,4 2 0,3 2 0,4 3 0,2 2 0,2 3 0,4 2 0,7 4 0,7 6 0,7 9 0,4 13 0,1 11 0,15 9 0,-1-45 0,5 0 0,6-1 0,4-1 0,6 0 0,2-1 0,-1-3 0,1-1 0,-1-5 0,0-2 0,32 28 0,-1-15 0,0-10 0,3-8 0,2-9 0,-2-7 0,-7-10 0,-9-5 0,-11-1 0,-6-4 0,-7-6 0,-5-5 0,-6-4 0,-8 0 0,-4 0 0,-5 2 0,-4 3 0,-4 6 0,-7 5 0,-7 3 0,-7 1 0,-3 5 0,-2 6 0,-3 6 0,-1 7 0,-3 4 0,0 8 0,2 6 0,-3 5 0,2 8 0,5 3 0,4 6 0,8 1 0,8 2 0,6 4 0,4 6 0,3 7 0,7 8 0,2-43 0,4-1 0,7 2 0,6 0 0,9 4 0,5-2 0,7 1 0,4-2 0,6 2 0,3-3 0,2-2 0,3-3 0,0-6 0,2-2 0,0-3 0,1-3 0,6-2 0,1-3 0,6-2 0,1-1 0,4-3 0,2-2 0,5-3 0,1-5 0,-2-3 0,-1-3 0,-2-1 0,0-5 0,-1-4 0,-3-8 0,-6-6 0,-5-7 0,-4-9 0,-4-7 0,-6-8 0,-5-6 0,-8-3 0,-6-2 0,-6 1 0,-7 0 0,-6 3 0,-6 0 0,-5 5 0,-6 0 0,-13-40 0,-24 3 0,-17 10 0,-10 11 0,7 17 0,10 19 0,8 11 0,6 10 0,3 4 0,1 3 0,4 1 0,2 1 0,2 1 0,2 1 0,1 0 0,5 0 0,46 0 0,18 0 0,-4 0 0,4 0 0,2 0 0,0 0 0,2-1 0,1-2 0,-2-4 0,-1-5 0,-1-5 0,-2-6 0,-4-3 0,-2-5 0,-5-1 0,-2-1 0,28-30 0,-14 2 0,-11 2 0,-8-1 0,-10-2 0,-11-1 0,-9-11 0,-7-11 0,-19-12 0,2 46 0,-5 0 0,-7 1 0,-5 2 0,-5 1 0,-3 4 0,0 6 0,-2 4 0,1 4 0,-1 4 0,-45-9 0,4 17 0,2 11 0,4 5 0,9 1 0,8 3 0,8 5 0,6 8 0,2 10 0,1 7 0,3 2 0,1 0 0,6-2 0,7-1 0,9-3 0,9-8 0,9-9 0,8-7 0,7-11 0,6-12 0,8-14 0,11-14 0,5-8 0,7-7 0,-2-8 0,-5-11 0,-22 34 0,-3-1 0,-1-5 0,-2 0 0,0-5 0,-1-1 0,-3-2 0,-2 0 0,-2 1 0,-2 1 0,-1 1 0,-3 2 0,-1 4 0,-1 1 0,0-39 0,-2 6 0,-12 7 0,-9 6 0,-12 8 0,-8 14 0,-4 12 0,-10 13 0,-15 11 0,-15 8 0,-9 4 0,0 0 0,11 5 0,14 7 0,11 9 0,11 7 0,9 1 0,6-2 0,8-2 0,6-3 0,6 0 0,7-4 0,3-1 0,2-6 0,2-8 0,0-14 0,0-13 0,0-16 0,-7-14 0,-16-12 0,-20-12 0,10 35 0,-4 1 0,-4-1 0,-3 2 0,-1 3 0,-2 2 0,0 5 0,0 4 0,-37-11 0,8 16 0,9 13 0,7 6 0,7 3 0,5 2 0,9 5 0,6 9 0,3 8 0,1 6 0,3 7 0,-2 5 0,-3 8 0,0 4 0,0 1 0,4-4 0,2 0 0,3-3 0,4 1 0,5-1 0,6-1 0,5 3 0,2-2 0,0 3 0,0-3 0,0-3 0,0-6 0,0-9 0,0-5 0,0-4 0,0-2 0,1-3 0,5-4 0,-3-6 0,2-5 0</inkml:trace>
  <inkml:trace contextRef="#ctx0" brushRef="#br0" timeOffset="2083">709 1639 24575,'-5'13'0,"1"2"0,4 9 0,0 3 0,5-2 0,10-1 0,10-5 0,10-5 0,2-6 0,0-4 0,-4-4 0,-3 0 0,-6 0 0,-6-1 0,-4-4 0,-3-4 0,0-5 0,0-3 0,-1-4 0,2-1 0,0-2 0,-1-1 0,-2 2 0,-6-2 0,-1-1 0,-2-4 0,-4-3 0,-8-1 0,-8 0 0,-7 4 0,-3 6 0,0 6 0,0 8 0,5 4 0,4 4 0,4 2 0,5 1 0,2 3 0,1 3 0,1 6 0,0 2 0,-2 3 0,1 0 0,4-7 0,1-4 0</inkml:trace>
  <inkml:trace contextRef="#ctx0" brushRef="#br0" timeOffset="3549">1192 1111 24575,'0'39'0,"0"6"0,0 24 0,0 4 0,0 1 0,0-13 0,0-19 0,0-15 0,0-12 0,0-4 0,0-1 0,0 1 0,0-1 0,0 2 0,0 1 0,0 3 0,0 2 0,0 1 0,0 0 0,0 0 0,0-3 0,-2-2 0,0-3 0,1-6 0,-1-2 0</inkml:trace>
  <inkml:trace contextRef="#ctx0" brushRef="#br0" timeOffset="5317">1445 1305 24575,'0'10'0,"-3"2"0,-4-1 0,-5 4 0,-2-1 0,1-4 0,4-1 0,4-3 0,2 2 0,-1 5 0,-3 3 0,-4 5 0,-6 5 0,-6 5 0,-3 2 0,1-3 0,3-5 0,5-6 0,3-6 0,3-3 0,3-2 0,3 0 0,1-1 0,1 0 0,2-3 0,2-1 0,7-1 0,11-2 0,7 0 0,4 4 0,1 9 0,-3 9 0,-3 11 0,-2 8 0,-1 2 0,2 3 0,-1-4 0,0-7 0,-1-5 0,0-4 0,0-1 0,1-1 0,-2-2 0,-10-9 0,-3-5 0</inkml:trace>
  <inkml:trace contextRef="#ctx0" brushRef="#br0" timeOffset="6667">1575 952 24575,'0'15'0,"0"5"0,0 5 0,0 8 0,0 5 0,0-3 0,0-3 0,0-4 0,0 0 0,0-1 0,0 1 0,0-2 0,0-3 0,0-5 0,0-4 0,0-5 0,0-1 0,0 0 0,0-1 0,0 1 0,2 3 0,4 2 0,5 9 0,6 13 0,3 12 0,0 12 0,0 7 0,-5 2 0,-4-2 0,-3-8 0,-4-9 0,-2-10 0,-2-10 0,0-4 0,2-5 0,-1-10 0,1-3 0</inkml:trace>
  <inkml:trace contextRef="#ctx0" brushRef="#br0" timeOffset="7972">1449 1615 24575,'35'0'0,"-2"0"0,0 0 0,-6 0 0,-7 0 0,-5 0 0,-4 0 0,0 0 0,-1 0 0,3 0 0,4-4 0,-2-2 0,1 1 0,-3-2 0,-3 4 0,1-2 0,-1-2 0,5-3 0,4-2 0,8-3 0,8-1 0,0 2 0,-5 3 0,-14 6 0,-8 3 0</inkml:trace>
  <inkml:trace contextRef="#ctx0" brushRef="#br0" timeOffset="9717">2315 1515 24575,'-2'22'0,"-4"12"0,-3 27 0,-5 20 0,1 17 0,4-2 0,3-11 0,9-15 0,10-15 0,11-11 0,9-10 0,2-7 0,-6-9 0,-5-6 0,-4-7 0,-5-4 0,-1-7 0,-2-10 0,-3-13 0,1-19 0,-4-20 0,1-12 0,-1-3 0,-3 7 0,0 14 0,-3 14 0,0 9 0,0 10 0,0 5 0,0 4 0,-3 6 0,-3 4 0,-2 2 0,-2 4 0,0 0 0,1 0 0,-1 1 0,2-1 0,1 1 0,3 9 0,8 15 0,8 25 0,8 24 0,7 16 0,5 8 0,4-5 0,3-8 0,3-8 0,-2-13 0,-3-11 0,-5-9 0,-5-7 0,-2-5 0,-2-3 0,-3-6 0,-9-10 0,-3-3 0</inkml:trace>
  <inkml:trace contextRef="#ctx0" brushRef="#br0" timeOffset="14667">3815 2171 24575,'22'0'0,"26"0"0,44 0 0,-31 0 0,4 0 0,6 0 0,0 0 0,-3 0 0,-4 0 0,-10 0 0,-4 1 0,25 1 0,-27 3 0,-14 0 0,-9 1 0,-2-2 0,0 1 0,-1-1 0,-1-1 0,-3-1 0,-2 0 0,-2 0 0,0 3 0,4-1 0,2 1 0,5-1 0,5-1 0,8-1 0,13-2 0,16 0 0,19 0 0,-35 0 0,2 0 0,4 0 0,-1 0 0,0 0 0,-2 0 0,45 0 0,-17 0 0,-18 0 0,-11 0 0,-8 0 0,-3 0 0,-3 0 0,-6 0 0,-6 0 0,-6 0 0,-4 0 0,-1 0 0,-3 0 0,1 0 0,3 0 0,2 0 0,7 0 0,6 0 0,3 0 0,0 0 0,-2 0 0,-5 0 0,-3 0 0,-6 0 0,-3 0 0,-8 0 0,-2 0 0</inkml:trace>
  <inkml:trace contextRef="#ctx0" brushRef="#br0" timeOffset="16150">6067 2081 24575,'19'1'0,"17"10"0,28 16 0,19 19 0,-38-16 0,-1 1 0,-2-1 0,-3 1 0,21 24 0,-17-10 0,-16-8 0,-8-7 0,-6-6 0,-6-5 0,-4-4 0,-3-3 0,0-1 0,-3 1 0,-5 1 0,-11 3 0,-20 7 0,-26 11 0,-24 12 0,36-19 0,-2 2 0,-2 1 0,-1 0 0,-1 1 0,0-1 0,1-1 0,2-2 0,7-4 0,2-1 0,-29 12 0,24-11 0,26-11 0,13-5 0</inkml:trace>
  <inkml:trace contextRef="#ctx0" brushRef="#br0" timeOffset="18001">6675 3180 24575,'-53'0'0,"-19"0"0,23 0 0,-5 0 0,-8 0 0,-2 0 0,0 0 0,-1 0 0,-1 0 0,2 0 0,2 0 0,3 0 0,3 0 0,1 0 0,0 0 0,0 0 0,-1 0 0,-1 0 0,-4 0 0,-1 0 0,-1 0 0,0 0 0,0 0 0,1 0 0,5 0 0,3 0 0,-41 0 0,17 0 0,7 0 0,3 4 0,-5 3 0,-6 4 0,-1 2 0,-6 3 0,-1 0 0,0 2 0,3 2 0,7 0 0,7 0 0,11-4 0,11-5 0,9-3 0,9-1 0,3-2 0,3-1 0,0-3 0,0-1 0,0 0 0,0 0 0,0 0 0,0 0 0,0 0 0,-3 0 0,1 0 0,0 0 0,1 0 0,1 0 0,-3 0 0,2 0 0,3 0 0,5 0 0,10 0 0,3 0 0</inkml:trace>
  <inkml:trace contextRef="#ctx0" brushRef="#br0" timeOffset="19283">3609 3160 24575,'-17'0'0,"-8"0"0,-8 5 0,-1 8 0,-2 11 0,6 11 0,1 6 0,6-3 0,9-5 0,8-8 0,5-5 0,1-4 0,0-1 0,2-1 0,4-2 0,10 2 0,11 2 0,13 0 0,16 3 0,19-1 0,20-3 0,-43-8 0,1-1 0,-1-2 0,-1 0 0,40 4 0,-17-2 0,-16 0 0,-17 1 0,-11-2 0,-7 1 0,-5-1 0,-3 0 0,-3 0 0,-5-1 0,-4-2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1:26:34.700"/>
    </inkml:context>
    <inkml:brush xml:id="br0">
      <inkml:brushProperty name="width" value="0.05" units="cm"/>
      <inkml:brushProperty name="height" value="0.05" units="cm"/>
    </inkml:brush>
  </inkml:definitions>
  <inkml:trace contextRef="#ctx0" brushRef="#br0">1277 1616 24575,'0'-22'0,"-2"-1"0,-7-6 0,-12-4 0,-10-9 0,-12-4 0,-3-3 0,-3 0 0,3 3 0,4 2 0,4 1 0,3-2 0,1 0 0,-2-2 0,-2 0 0,-4-1 0,-10-7 0,-10-10 0,28 27 0,0 0 0,0-2 0,2-1 0,-23-34 0,17 14 0,14 16 0,11 12 0,6 7 0,0 2 0,-3 1 0,-2-2 0,-2-2 0,-1-2 0,-1 0 0,1 1 0,2 1 0,-1 1 0,1 2 0,1 3 0,0 3 0,0 2 0,0 0 0,-1-1 0,1 2 0,1 1 0,0 2 0,2 2 0,-1 0 0,1-1 0,1 3 0,2 1 0,1 4 0,3 4 0,1 6 0,1 7 0,0 0 0,0 0 0,0-2 0,-1-1 0,0-2 0,-4 0 0,-2 2 0,-2 1 0,0 3 0,0 5 0,0 7 0,-1 10 0,0 7 0,-1-1 0,1-7 0,3-9 0,2-12 0,3-12 0,2-14 0,0-18 0,4-10 0,3-3 0,4 1 0,3 7 0,0 4 0,3 4 0,2 6 0,0 3 0,3 6 0,6 3 0,10 1 0,12-1 0,4-2 0,-1 0 0,-7 3 0,-4 3 0,-4 3 0,3 3 0,1 5 0,3 6 0,3 5 0,-3 3 0,-3-3 0,-9-3 0,-7-3 0,-7-6 0,-9-1 0,-4-3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1:26:30.716"/>
    </inkml:context>
    <inkml:brush xml:id="br0">
      <inkml:brushProperty name="width" value="0.05" units="cm"/>
      <inkml:brushProperty name="height" value="0.05" units="cm"/>
    </inkml:brush>
  </inkml:definitions>
  <inkml:trace contextRef="#ctx0" brushRef="#br0">1 0 24575,'13'5'0,"14"15"0,17 23 0,6 9 0,-8-10 0,1 2 0,25 27 0,0 2 0,-20-20 0,-3-2 0,-2 1 0,-2-1 0,-3-2 0,-2-2 0,-5-3 0,0-1 0,22 34 0,-7-9 0,-8-10 0,-7-11 0,-6-10 0,-3-6 0,-1-2 0,1 0 0,1 1 0,0 1 0,-3-4 0,-1 0 0,1-1 0,-1-1 0,-2-1 0,-7-11 0,-4-5 0</inkml:trace>
  <inkml:trace contextRef="#ctx0" brushRef="#br0" timeOffset="883">774 1338 24575,'47'0'0,"12"0"0,23 0 0,14 0 0,1 0 0,-4 0 0,-16 0 0,-25 0 0,-18 0 0,-18-2 0,-8-6 0,-5-14 0,-3-21 0,0-23 0,0-14 0,0-1 0,0 16 0,0 30 0,0 17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1:26:08.215"/>
    </inkml:context>
    <inkml:brush xml:id="br0">
      <inkml:brushProperty name="width" value="0.05" units="cm"/>
      <inkml:brushProperty name="height" value="0.05" units="cm"/>
    </inkml:brush>
  </inkml:definitions>
  <inkml:trace contextRef="#ctx0" brushRef="#br0">1441 27 24575,'-59'0'0,"-25"0"0,25 0 0,-5 0 0,-11 0 0,-2 0 0,1 0 0,0 0 0,1 0 0,0 0 0,6 0 0,2 0 0,7 0 0,2 0 0,4 0 0,-1 0 0,-4 5 0,3 2 0,-17 8 0,-8 14 0,47 5 0,10 5 0,8 3 0,7 4 0,4 1 0,4 0 0,10 1 0,10-1 0,19 8 0,19 4 0,19 5 0,-31-31 0,1 0 0,1-4 0,1-1 0,0-3 0,1-2 0,-2-5 0,1-3 0,44 3 0,3-10 0,0-11 0,-1-15 0,-46 3 0,-2-5 0,-1-4 0,-1-4 0,-3-3 0,-2-2 0,30-33 0,-12 1 0,-11 4 0,-9 2 0,-9 6 0,-10 7 0,-10 7 0,-6 5 0,-6-3 0,-7-7 0,-13-5 0,-14 1 0,-13 13 0,-6 13 0,-6 13 0,6 8 0,24 1 0,11 0 0</inkml:trace>
  <inkml:trace contextRef="#ctx0" brushRef="#br0" timeOffset="1615">40 525 24575,'0'27'0,"0"14"0,0 26 0,0 11 0,0-7 0,0-5 0,0-6 0,0 0 0,0 7 0,-3 5 0,4 1 0,5 2 0,6-5 0,6-7 0,-1-7 0,-4-8 0,0-8 0,-3-6 0,0-6 0,0-6 0,-3-1 0,0-2 0,0 0 0,-2 0 0,1-3 0,-1 0 0,-3 0 0,0 1 0,1 2 0,-1-1 0,1 1 0,-1-1 0,-2-8 0,0-2 0</inkml:trace>
  <inkml:trace contextRef="#ctx0" brushRef="#br0" timeOffset="3183">1437 230 24575,'0'35'0,"0"12"0,0 15 0,0 11 0,0 8 0,0 1 0,0 3 0,1-2 0,6 0 0,6-6 0,5-9 0,1-6 0,-2-9 0,-3-5 0,-2-4 0,-1-4 0,2-4 0,-1-3 0,1-3 0,-1 2 0,0 2 0,0 1 0,1 4 0,1 1 0,-1 0 0,-3-1 0,-2-5 0,-1-3 0,-2-4 0,1-2 0,-1-1 0,-2-4 0,-1-1 0,-2-5 0,0-2 0,0 1 0,0-8 0,0 1 0</inkml:trace>
  <inkml:trace contextRef="#ctx0" brushRef="#br0" timeOffset="4566">228 1939 24575,'31'0'0,"15"0"0,31 0 0,-24 0 0,2 0 0,3 0 0,1 0 0,6 0 0,1 0 0,1 0 0,-2 0 0,-7 0 0,-1 0 0,-4 0 0,-2 0 0,26 0 0,-21 0 0,-14 0 0,-10 0 0,1 0 0,-3 1 0,-3 2 0,-1-1 0,-2 0 0,5 0 0,2-2 0,3 0 0,2 0 0,-5 0 0,-3 0 0,-8 1 0,-6 1 0,-3 0 0,1 0 0,6 1 0,-9-2 0,3 1 0</inkml:trace>
  <inkml:trace contextRef="#ctx0" brushRef="#br0" timeOffset="6700">466 964 24575,'-6'-3'0,"1"6"0,-4 11 0,0 6 0,-1 4 0,2 1 0,3 2 0,3-1 0,2-2 0,0-3 0,0-4 0,0-3 0,0 0 0,0-1 0,3 1 0,5-4 0,2-4 0,4-4 0,3-2 0,1 0 0,6 0 0,3 0 0,1 2 0,-3 5 0,-6 4 0,-5 6 0,-4 1 0,-6 1 0,-1 5 0,-3 4 0,0 2 0,-6 0 0,-7-6 0,-8-5 0,-8-8 0,-1-5 0,1-5 0,1-1 0,5-1 0,6-3 0,7-4 0,5-3 0,4-4 0,1-1 0,0 1 0,0 5 0,0 4 0</inkml:trace>
  <inkml:trace contextRef="#ctx0" brushRef="#br0" timeOffset="8851">810 1031 24575,'13'0'0,"4"0"0,10 0 0,3 0 0,3 1 0,0 7 0,-1 6 0,-3 7 0,-8 7 0,-8 0 0,-8 1 0,-5-1 0,0-4 0,0-2 0,-2-6 0,-4-2 0,-2-6 0,3-6 0,11-6 0,16-4 0,10 3 0,6 0 0,-2 4 0,-6 1 0,-5 2 0,-6 5 0,-7 8 0,-5 7 0,-5 9 0,-2 5 0,-1 1 0,-6-2 0,-7-6 0,-11-5 0,-10-6 0,-9-7 0,-6-5 0,-5-5 0,0-3 0,12-3 0,18 2 0,13-1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29:34.829"/>
    </inkml:context>
    <inkml:brush xml:id="br0">
      <inkml:brushProperty name="width" value="0.05" units="cm"/>
      <inkml:brushProperty name="height" value="0.05" units="cm"/>
    </inkml:brush>
  </inkml:definitions>
  <inkml:trace contextRef="#ctx0" brushRef="#br0">2842 0 24575,'-55'0'0,"-44"0"0,25 0 0,-9 0 0,16 0 0,-5 0 0,-1 0-685,-11 0 1,-3 0-1,0 0 685,-4 0 0,-2 0 0,2 0 0,1 0 0,1 0 0,2 0 0,6 0 0,1 0 0,3 0 188,8 0 1,2 0 0,2 0-189,-22 0 0,5 0 180,9 0 1,3 0-181,9 0 0,4 0 0,-35 0 0,22 0 1051,9 0-1051,14 0 76,11 0-76,7 0 0,10 0 0,3 0 0,3 0 0,2 0 0,1 0 0,-2 0 0,-4 0 0,-4 0 0,-6 2 0,-2 1 0,-2 2 0,3-1 0,5 1 0,4-1 0,5 0 0,2 1 0,3-1 0,2 0 0,1 0 0,3 2 0,0 1 0,2 3 0,-1 14 0,4 22 0,9 41 0,-1-22 0,3 6 0,4 18 0,2 5-324,-4-22 0,0 3 1,1 2 323,1 8 0,0 1 0,0 2 0,0 5 0,0 2 0,0 1-347,-4-22 1,0 0-1,-1 0 1,0 1 346,0 1 0,-1 1 0,-1 0 0,1-1 0,3 22 0,-1 0 0,-1-1-250,0-6 1,-2-1 0,0-1 249,-1-7 0,-2-1 0,1-2 0,-2-8 0,0-2 0,-1-2 0,1 23 0,-1-5 0,-2-9 0,-2-5 432,0-12 1,-1-4-433,-1 28 1395,0-24-1395,0-21 845,0-11-845,0-3 0,0 0 0,0 4 0,0-1 0,0-3 0,0-3 0,0-4 0,0-7 0,0-4 0</inkml:trace>
  <inkml:trace contextRef="#ctx0" brushRef="#br0" timeOffset="1200">2779 10 24575,'0'0'0</inkml:trace>
  <inkml:trace contextRef="#ctx0" brushRef="#br0" timeOffset="3450">2780 12 24575,'11'0'0,"2"0"0,7 0 0,3 0 0,4 0 0,3 0 0,3 0 0,0 0 0,4 0 0,4 0 0,2 0 0,2 0 0,-1 0 0,-4 0 0,-1 0 0,-3 0 0,-4 0 0,-5 0 0,-7 0 0,-5 0 0,-5 2 0,-5 4 0,-3 6 0,-5 8 0,-5 11 0,-10 20 0,-7 28 0,11-27 0,0 4 0,0 10 0,3 3 0,2 10 0,3 3 0,1 7 0,2 0 0,1 4 0,2 0 0,0-2 0,0-1 0,0-9 0,0-2 0,0-10 0,0-2 0,1-10 0,0-3 0,2 32 0,0-20 0,0-15 0,0-6 0,-1-5 0,1 1 0,-1 1 0,-2 2 0,0 5 0,1 3 0,2 4 0,1 3 0,2 1 0,0 0 0,-1 0 0,2 1 0,-2-4 0,1-2 0,2-4 0,-3-3 0,0 4 0,-3 0 0,-2 3 0,0-4 0,0-4 0,0-6 0,0-6 0,0-7 0,0-4 0,0-4 0,-3-2 0,-4 4 0,-3-1 0,-4 4 0,-1-1 0,-1-2 0,-6-1 0,-5-1 0,-12 0 0,-23 2 0,16-9 0,-5 0 0,-17 3 0,-6 2 0,-18 3 0,-5 1-314,23-6 1,-2 0 0,-2 1 313,-5 1 0,-2 1 0,1-1 0,-1 0 0,0-1 0,0 0 0,5-2 0,1 1 0,1-1-20,9-1 0,2-1 0,2 0 20,-21 3 0,3 0 0,13-3 0,2-1 0,10-1 0,2-2 0,5-1 0,2 0 0,-38 4 937,3 1-937,1 1 63,4 1-63,9-2 0,7-1 0,5-5 0,3 1 0,1-1 0,10-2 0,11-3 0,10-2 0,14 0 0,2 0 0</inkml:trace>
  <inkml:trace contextRef="#ctx0" brushRef="#br0" timeOffset="4467">808 1404 24575,'-4'1'0,"1"21"0,2 32 0,1 35 0,0-36 0,0 0 0,0 0 0,0 0 0,0 37 0,0-23 0,0-20 0,0-18 0,0-13 0,0-2 0,0 0 0,0 4 0,0 6 0,0 0 0,0-8 0,0-4 0</inkml:trace>
  <inkml:trace contextRef="#ctx0" brushRef="#br0" timeOffset="6350">631 1758 24575,'0'-11'0,"4"1"0,11 3 0,16 3 0,17 2 0,5 1 0,-1 1 0,-6 0 0,-7 1 0,-2 8 0,-2 7 0,-5 8 0,-3 6 0,-9-1 0,-8 1 0,-5 2 0,-4 7 0,-2 4 0,-9 3 0,-12-1 0,-7-8 0,-4-8 0,6-10 0,5-11 0,0-4 0,-2-4 0,-1 0 0,4 0 0,7-2 0,7-2 0,4-2 0,6-3 0,14 2 0,16 2 0,15 3 0,7 2 0,0 1 0,-4 5 0,-3 8 0,-3 10 0,0 6 0,5 1 0,6 1 0,7-3 0,4 0 0,-1-9 0,-9-6 0,-14-6 0,-15-5 0,-16-1 0,-5-2 0</inkml:trace>
  <inkml:trace contextRef="#ctx0" brushRef="#br0" timeOffset="8115">854 2132 24575,'0'17'0,"0"7"0,0 8 0,0 7 0,0 2 0,0-2 0,0-3 0,0 2 0,0 4 0,0 4 0,0 1 0,0-8 0,0-7 0,0-7 0,0-4 0,0-4 0,0-7 0,0-4 0</inkml:trace>
  <inkml:trace contextRef="#ctx0" brushRef="#br0" timeOffset="9367">1596 1423 24575,'0'16'0,"0"1"0,0 6 0,0 5 0,0 6 0,0-2 0,0-3 0,0-9 0,0-4 0,0 3 0,0 3 0,2 5 0,5 3 0,4 0 0,1 1 0,-2-1 0,-3 0 0,0-1 0,1-1 0,1 1 0,1 2 0,0 1 0,-1-1 0,-2-5 0,-2-12 0,-3-6 0</inkml:trace>
  <inkml:trace contextRef="#ctx0" brushRef="#br0" timeOffset="10799">1438 1490 24575,'0'8'0,"12"-30"0,19-4 0,26-25 0,29 7 0,-38 26 0,2 4 0,0 2 0,-1 3 0,40 0 0,-17 16 0,-12 16 0,-7 25 0,-5 26 0,-26-27 0,-1 3 0,-1 3 0,-1 2 0,-1 3 0,-1 1 0,-1 1 0,-1 1 0,-2-1 0,-3 1 0,-2-4 0,-2-1 0,-2-4 0,-1-2 0,-6 42 0,-18-8 0,-20-5 0,-25-10 0,-18-16 0,37-33 0,-2-5 0,-5-3 0,-2-4 0,-3-5 0,-1-5 0,-3-7 0,1-8 0,3-7 0,3-7 0,7-6 0,6-5 0,9-2 0,6 1 0,-2-7 0,18 16 0</inkml:trace>
  <inkml:trace contextRef="#ctx0" brushRef="#br0" timeOffset="12316">2717 1413 24575,'5'-6'0,"-3"5"0,0 15 0,-2 16 0,0 16 0,0 8 0,0 1 0,9-2 0,14-4 0,18-5 0,24-5 0,16-1 0,12-2 0,-45-17 0,-1 0 0,36 21 0,-16 2 0,-17 2 0,-16 2 0,-12-1 0,-11 2 0,-18 7 0,-29 5 0,-34 1 0,19-31 0,-7-5 0,-6-2 0,-3-5 0,-3-2 0,1-6 0,6-3 0,2-6 0,-36-13 0,45 4 0,25-7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29:19.862"/>
    </inkml:context>
    <inkml:brush xml:id="br0">
      <inkml:brushProperty name="width" value="0.05" units="cm"/>
      <inkml:brushProperty name="height" value="0.05" units="cm"/>
    </inkml:brush>
  </inkml:definitions>
  <inkml:trace contextRef="#ctx0" brushRef="#br0">747 0 24575,'-25'0'0,"-15"0"0,-25 0 0,-14 0 0,-3 0 0,4 0 0,13 3 0,9 8 0,9 15 0,8 16 0,3 13 0,4 7 0,2 4 0,3-1 0,6-2 0,6-3 0,8-8 0,4-1 0,6-3 0,12-2 0,20 1 0,26-1 0,21-5 0,-34-21 0,2-3 0,3-3 0,1-2 0,2-4 0,2-1 0,2-2 0,0-2 0,1-2 0,-1-1 0,-1-2 0,-1-2 0,-3-2 0,0-4 0,-3-3 0,-1-3 0,-2-4 0,-2-2 0,2-2 0,-1-2 0,0-1 0,-2 0 0,-2 0 0,-1-1 0,38-26 0,-15 6 0,-10-1 0,-11 2 0,-12 2 0,-9 0 0,-12 0 0,-9 0 0,-13-2 0,-15-1 0,-18 3 0,-19 6 0,-11 13 0,-6 12 0,-2 10 0,-2 4 0,0 0 0,-5 0 0,-3 6 0,-1 3 0,4 1 0,8 1 0,13-3 0,9 0 0,7 3 0,5 0 0,6 0 0,10 3 0,14-8 0,9 1 0</inkml:trace>
  <inkml:trace contextRef="#ctx0" brushRef="#br0" timeOffset="1482">103 753 24575,'16'20'0,"15"10"0,19 18 0,16 11 0,-3 5 0,-6-3 0,-10-3 0,-12-2 0,-3-4 0,-5-3 0,-3-5 0,0-2 0,-3-1 0,-1 1 0,2 0 0,-1 3 0,0 3 0,1 5 0,0 5 0,0 3 0,-2 0 0,-2-5 0,-4-12 0,-5-12 0,-4-18 0,-3-6 0</inkml:trace>
  <inkml:trace contextRef="#ctx0" brushRef="#br0" timeOffset="2799">1811 224 24575,'0'21'0,"0"15"0,0 26 0,0-14 0,0 4 0,0 7 0,0 2 0,0 7 0,0 3 0,0 2 0,0 0 0,0-6 0,0 0 0,0-3 0,0-1 0,0-10 0,0-3 0,0 33 0,0-17 0,0-10 0,0-8 0,0-5 0,5-2 0,3 1 0,2 0 0,-1-2 0,-4-8 0,-1-6 0,0-7 0,-2-9 0,0-3 0</inkml:trace>
  <inkml:trace contextRef="#ctx0" brushRef="#br0" timeOffset="4483">833 1979 24575,'13'0'0,"10"0"0,9 0 0,11 0 0,5 0 0,3 0 0,4 0 0,0 0 0,-6 0 0,-3-2 0,-3 0 0,-3-3 0,1-2 0,1-4 0,-1-4 0,-2-1 0,-4 1 0,-5 4 0,-6 3 0,-4 0 0,-1 0 0,0 0 0,0 0 0,-1 0 0,-1 0 0,-1 1 0,3 0 0,3 0 0,3 0 0,1 1 0,1 1 0,0 3 0,3 0 0,-2-1 0,-13 1 0,-4 0 0</inkml:trace>
  <inkml:trace contextRef="#ctx0" brushRef="#br0" timeOffset="6301">1055 1106 24575,'-6'-4'0,"0"1"0,-2 1 0,-3 2 0,-2 2 0,0 5 0,4 7 0,4 5 0,5 6 0,0 4 0,0 6 0,3 4 0,6-3 0,10-3 0,11-7 0,9-5 0,8-2 0,4-6 0,4 1 0,-2 1 0,-6 1 0,-10 1 0,-10 3 0,-7 4 0,-8 3 0,-5 6 0,-6 3 0,-15 1 0,-23 0 0,-27-4 0,-20-7 0,-2-10 0,12-9 0,20-5 0,16-4 0,17-4 0,9-5 0,7-7 0,5-2 0,0 8 0,0 3 0</inkml:trace>
  <inkml:trace contextRef="#ctx0" brushRef="#br0" timeOffset="7766">1261 1154 24575,'13'0'0,"8"0"0,13 0 0,5 0 0,-1 0 0,-10 2 0,-13 5 0,-8 12 0,-5 10 0,-1 9 0,-1 2 0,0-5 0,-4-4 0,-2-6 0,5-6 0,12-9 0,18-6 0,11-5 0,3-1 0,-6 1 0,-9 1 0,-7 4 0,-1 10 0,-1 9 0,-4 10 0,-5 6 0,-6 0 0,-5 0 0,-5-4 0,-9-5 0,-9-7 0,-4-8 0,11-6 0,7-5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29:16.379"/>
    </inkml:context>
    <inkml:brush xml:id="br0">
      <inkml:brushProperty name="width" value="0.05" units="cm"/>
      <inkml:brushProperty name="height" value="0.05" units="cm"/>
    </inkml:brush>
  </inkml:definitions>
  <inkml:trace contextRef="#ctx0" brushRef="#br0">7890 1506 24575,'-15'0'0,"-18"0"0,-28 0 0,13 0 0,-6 0 0,-15-1 0,-4-2 0,-9-2 0,-2-1 0,22 1 0,-1-2 0,-2 0-364,-6-1 0,-1-1 0,-3 0 364,-9-2 0,-3 0 0,-1-1 0,17 3 0,0 0 0,-2-1 0,0 0-368,-3 0 1,-1 0-1,0 0 1,0 0 367,3 1 0,0-1 0,0 0 0,1 1 0,-18-2 0,0 0 0,1 2 0,-1 1 0,0 1 0,1 1 0,0 1 0,1 2 0,-2 0 0,20 1 0,-1 1 0,0 0 0,-1 1 0,-1 0 0,-1 1 0,0 0 0,1 1 0,1 1 0,0 0 0,1 1 0,0 1 0,-21 4 0,2 1 0,2 2-213,8 2 1,2 2-1,3 2 213,6 1 0,4 2 0,2 2 0,6 0 0,2 2 0,4 2-104,-20 18 0,6 4 104,5 5 0,7 4 0,9 0 0,5 2 0,8 3 0,6 1 0,8-1 0,6-1 480,3-3 1,4 0-481,3-4 0,3-2 740,6-9 1,5-4-741,19 19 720,12-21-720,1-16 246,-7-12-246,-7-6 0,-8-6 0,-5-6 0,-8-4 0,-5-4 0,-5 1 0,-15 1 0,-31-4 0,6 8 0,-8 0 0,-21-2 0,-7 1 0,-12-1 0,-4 1-221,28 4 0,-1 1 1,-1 0 220,-6 0 0,0 2 0,-1 0 0,3 1 0,-1 0 0,1 1 0,-1 1 0,1 0 0,0 1 0,2 0 0,2 2 0,1 0 0,-20 4 0,3 2 0,7 3 0,2 5 0,3 4 0,2 5 0,1 6 0,3 3 0,1 4 0,2 3 0,-2 8 0,1 5-237,21-15 1,2 2 0,0 1 236,-2 4 0,0 2 0,2 1 0,-3 5 0,2 2 0,1 1-292,2 5 1,1 2 0,3 3 291,8-13 0,1 2 0,1 1 0,3 3-579,1 5 0,2 3 1,3 2-1,1 1 579,4-8 0,1 1 0,1 1 0,2 0 0,1 1-485,1 4 1,1 1 0,2 0 0,2 0 0,2 0 484,3 1 0,2 1 0,2-1 0,2 0 0,3-1 0,1-2 0,2-1 0,3 0 0,2-1 0,3-2 0,2-2 0,4-2 0,1 0 0,4-2 0,1-1-206,3-3 0,2-2 1,2-1-1,2-1 0,1-3 206,10 8 0,2-2 0,1-3 0,1-3 84,-4-6 0,1-3 0,1-2 0,0-4-84,11 3 0,1-4 0,-1-5 614,-9-8 0,-1-3 0,-2-4-614,18 1 0,-4-6 1313,-11-4 0,-5-6-1313,-6-8 0,-5-8 1059,-4-7 1,-4-5-1060,1-8 0,-4-3 529,1-4 0,-3 0-529,-5 3 0,-2 1 14,-4 6 1,-1 1-15,10-18 0,-9 19 0,-8 17 0,-5 10 0,-1 12 0,7 15 0,22 23 0,-2-7 0,6 3 0,18 12 0,7 1-444,-10-11 0,4-1 0,3 0 444,-9-7 0,3-1 0,2 0 0,2-1 0,5-1 0,3 0 0,1-1 0,2-3-435,4 0 0,2-1 0,1-2 1,0-2 434,-1-1 0,2-1 0,-1-3 0,0-1 0,-1-2 0,-1-2 0,1-2 0,-2-1 0,-2-2 0,-1-1 0,-1-1 0,-2-3-222,17-2 1,-3-2 0,-2-5 221,-4-2 0,-2-4 0,-4-3 0,-7-1 0,-2-2 0,-4-3 0,19-14 0,-7-3 0,-7 0 0,-5-2 582,-12 3 0,-6-2-582,-8 2 0,-5 0 895,-6 4 0,-3 1-895,2-23 781,-10 15-781,-8 16 0,-1 10 0,7 12 0,22 14 0,41 24 0,-12-3 0,9 5 0,-6-3 0,4 1 0,5 2-683,-3-2 0,5 1 0,2 1 0,2-1 683,-7-4 0,2-1 0,2 0 0,1 0 0,1 0-481,-8-4 1,2-1 0,0 0 0,1 0 0,0-1-1,1-1 481,2 0 0,1-1 0,1 0 0,0-2 0,0 0 0,0-2 0,-2-1 0,1-2 0,-1 0 0,1-2 0,0 0 0,-1-1 0,15 1 0,-1-1 0,0-1 0,0-2 0,-1-1-313,-5-2 0,-1-2 0,0 0 1,-1-3-1,-2-2 313,11-2 0,-1-3 0,-3-3 0,-3-2-166,9-7 0,-4-4 1,-7-4 165,-14-3 0,-5-3 0,-6-3 985,11-17 0,-12-4-985,-15 4 0,-6-1 1432,-8 2 0,-5-1-1432,-9 5 0,-3-1 1037,-4 1 1,-3 1-1038,0 1 0,-2 0 383,-1 3 0,-2 2-383,-1 2 0,-1 3 0,-11-24 0,-3 16 0,1 12 0,4 13 0,5 10 0,5 9 0,4 8 0,14 13 0,24 15 0,-3-11 0,8 1 0,15 6 0,8 1 0,-12-10 0,3 1 0,2-2-366,8 3 0,3-1 0,3-2 366,9 0 0,3-2 0,3-2-494,-15-6 1,2 0 0,2-2 0,1-1 493,7-1 0,2-1 0,1-2 0,1-1 0,-15-1 0,1-2 0,1 0 0,-1-1 0,0-2 0,17-2 0,0-1 0,-1-2 0,-1-2 0,-6-2 0,0-2 0,-2-1 0,-3-4-277,-6-2 0,-2-1 0,-2-4 0,-3-1 277,13-12 0,-4-3 0,-5-4 0,-8 0 0,-5-3 0,-5-2-115,-8 0 1,-6 0 0,-4-2 114,-8 4 0,-4-1 0,-4 0 0,1-18 0,-8 0 452,-7 8 0,-6 1-452,-7 2 0,-7 2 955,-10 1 1,-8 1-956,-7 0 0,-6 2 0,-7 0 0,-5 1 0,-1 3 0,-1 1 638,2 6 1,1 1-639,3 5 0,0 3 215,8 5 0,0 2-215,-34-9 0,17 13 0,17 7 0,20 6 0,25 1 0,38-11 0,12-5 0,12-4 0,-1-1 0,6-3 0,3-2-523,-4 0 1,3-1 0,1-3 0,1-1 522,5-3 0,1-1 0,0-2 0,-2-2 0,-2-1 0,0-1 0,-3-1 0,-3-3 0,-4 1 0,-3-1 0,-4-2 0,-4-2 0,-4-1 0,-5-3 0,-3-2 0,-3-1 0,-2-4 0,-4-1 0,-3-2 0,-2-2-524,-6 10 0,-2-1 0,-2-1 0,-2-1 0,1-1 524,-2-5 0,0 0 0,-1-2 0,-2 0 0,0 2 0,0 1 0,-1 1 0,-1-1 0,-1 2 0,-1-1-319,-1 2 1,0-1 0,-2 1 0,-1 1-1,-2 1 319,-2-6 0,-2 1 0,-4 1 0,-3 4-193,-8-8 0,-6 3 0,-5 4 193,-5 7 0,-4 3 0,-6 5 0,-2 10 0,-5 4 0,-2 4 0,-2 3 0,-2 3 0,-1 4 467,2 2 1,-1 4-1,0 1-467,-29 0 0,2 3 1246,7 5 0,3 1-1246,10 3 0,4 1 982,11 0 0,4 0-982,-17 0 829,25 0-829,21-3 193,20-7-193,21-11 0,21-14 0,16-13 0,-28 21 0,-1-2 0,-2-2 0,-4-2 0,-4-5 0,-4-3 0,-3-1 0,-5-2 0,-6-7 0,-6-2 0,-8-5 0,-8 1 0,-9 0 0,-9 3 0,-12-1 0,-10 6 0,-11 7 0,-8 7 0,20 16 0,-2 3 0,-3 4-170,-4 1 1,-2 3-1,0 2 170,1 2 0,1 2 0,0 3 0,-2 4 0,0 2 0,0 4 0,1 2 0,1 5 0,0 2 0,-4 6 0,0 4 0,0 3-348,12-4 0,0 2 0,0 2 0,1-1 348,-16 11 0,1 0 0,0 2 0,16-9 0,0 0 0,0 2 0,2-1 0,1 1 0,1 0 0,1 1 0,0 0 0,1 0 0,1 0 0,1 1 0,0 0 0,-16 12 0,2 1 0,2-1-160,8-5 1,1 0-1,2-2 160,7-5 0,2-1 0,3-2 0,-6 9 0,5-4 0,11-8 0,5-3 461,0 7-461,17-15 1392,8-11-1392,5-6 527,4-4-527,5-2 0,0-3 0,-4-4 0,-4-3 0,-17-7 0,-27-1 0,-37-2 0,15 10 0,-8 1 0,-15 2 0,-4 2 0,22 2 0,-2 1 0,-1 1-213,-4-1 0,-1 2 0,0 0 213,0 0 0,-1 2 0,1 0 0,4 2 0,1 1 0,2 2 0,-28 5 0,4 5 0,11 3 0,5 4 0,12 0 0,4 2 0,4-1 0,3 0 0,8-2 0,2 0 0,-29 14 0,10-7 639,14-9-639,13-4 0,10-5 0,9-2 0,10-3 0,1-4 0,5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2:49.353"/>
    </inkml:context>
    <inkml:brush xml:id="br0">
      <inkml:brushProperty name="width" value="0.05" units="cm"/>
      <inkml:brushProperty name="height" value="0.05" units="cm"/>
    </inkml:brush>
  </inkml:definitions>
  <inkml:trace contextRef="#ctx0" brushRef="#br0">136 757 24575,'-8'5'0,"2"8"0,-1 8 0,1 6 0,-1 3 0,0 0 0,1-1 0,3 1 0,-2-1 0,2 1 0,0 1 0,1-4 0,2 0 0,0 0 0,0 3 0,0 4 0,0-1 0,0-1 0,0-5 0,0-3 0,3-4 0,5-3 0,6-2 0,6-4 0,4-6 0,3-3 0,5-2 0,4 0 0,1 0 0,-2 0 0,-5-5 0,-6-8 0,-3-8 0,-7-7 0,-4-5 0,-4-4 0,-3-3 0,0-5 0,-2 0 0,-1-2 0,-4 0 0,-9 2 0,-15 0 0,-15 4 0,-9 4 0,-2 2 0,-1 5 0,4 4 0,7 5 0,11 9 0,11 6 0,9 7 0,8 0 0,1 2 0</inkml:trace>
  <inkml:trace contextRef="#ctx0" brushRef="#br0" timeOffset="1417">596 1064 24575,'-20'-15'0,"1"-7"0,-1-8 0,2-6 0,4 1 0,4 0 0,5 3 0,4 5 0,1 3 0,2 0 0,4-1 0,5 2 0,5 4 0,3 7 0,-1 5 0,-1 5 0,-3 1 0,0 1 0,-2 0 0,-4 0 0,-2 0 0</inkml:trace>
  <inkml:trace contextRef="#ctx0" brushRef="#br0" timeOffset="3183">1097 663 24575,'2'-4'0,"-10"1"0,-10 1 0,-16 2 0,-10 0 0,0 0 0,-4 9 0,17 2 0,2 8 0,12 3 0,3 3 0,6 4 0,3 5 0,4 1 0,1 0 0,0-2 0,2-2 0,12-3 0,15-3 0,14-1 0,11-7 0,1-6 0,-3-6 0,-7-5 0,-6 0 0,-10-1 0,-6-4 0,-8-6 0,-6-8 0,-6-10 0,-3-5 0,0-7 0,0-4 0,0-1 0,0 2 0,0 7 0,0 8 0,0 9 0,-2 6 0,-3 9 0,0 6 0,4 14 0,25 27 0,25 21 0,-13-19 0,4 3 0,7 5 0,1 2 0,-2-1 0,0 2 0,-1-1 0,-2 0 0,-4-4 0,-2 1 0,-4-3 0,-2 0 0,-2-1 0,-2-1 0,18 42 0,-10-9 0,-10-12 0,-12-14 0,-8-10 0,-26-7 0,-35-5 0,-38-7 0,32-15 0,-2-1 0,1-3 0,1-2 0,6-1 0,4-3 0,-27-11 0,40 7 0,19-8 0</inkml:trace>
  <inkml:trace contextRef="#ctx0" brushRef="#br0" timeOffset="5132">1763 697 24575,'-25'0'0,"1"0"0,-3 0 0,3 0 0,2 2 0,4 5 0,6 6 0,4 4 0,1 1 0,2 1 0,1 0 0,2 0 0,2-1 0,0 4 0,0-1 0,0 1 0,1 0 0,6-1 0,10 1 0,11 1 0,6-1 0,4-6 0,-5-7 0,-3-4 0,-4-5 0,-8-2 0,-3-4 0,-6-11 0,-2-13 0,1-13 0,-2-10 0,-2-6 0,-2 0 0,-2 7 0,0 11 0,0 12 0,0 16 0,0 12 0,0 11 0,0 4 0,0 5 0,0-5 0,2 2 0,5 2 0,5 5 0,5 4 0,2 3 0,1-3 0,0-3 0,1-2 0,4-4 0,-1-3 0,1-3 0,-1-6 0,-2-4 0,0-1 0,-11-1 0,-2 0 0</inkml:trace>
  <inkml:trace contextRef="#ctx0" brushRef="#br0" timeOffset="6366">2094 716 24575,'-4'-8'0,"3"14"0,9 10 0,10 16 0,4 4 0,0-3 0,-8-6 0,-6-14 0,-5-19 0,-6-22 0,-3-19 0,0-11 0,1 0 0,3 8 0,2 6 0,0 12 0,3 6 0,5 8 0,8 8 0,7 4 0,4 6 0,0 5 0,0 12 0,1 11 0,1 13 0,2 4 0,-2-3 0,-4-4 0,-3-8 0,-6-6 0,-3-7 0,-5-4 0,-3-3 0,-3-5 0,-1-1 0</inkml:trace>
  <inkml:trace contextRef="#ctx0" brushRef="#br0" timeOffset="7617">2533 347 24575,'11'27'0,"2"4"0,4 5 0,0-2 0,0-4 0,-4-8 0,-6-11 0,-4-5 0</inkml:trace>
  <inkml:trace contextRef="#ctx0" brushRef="#br0" timeOffset="8600">2287 0 24575,'0'0'0</inkml:trace>
  <inkml:trace contextRef="#ctx0" brushRef="#br0" timeOffset="10134">2784 319 24575,'7'0'0,"3"0"0,1 0 0,0 0 0,-2 0 0,1-2 0,1 0 0,0 0 0,0-3 0,-1 2 0,2-2 0,-2-1 0,0 1 0,-5 3 0,-1-1 0</inkml:trace>
  <inkml:trace contextRef="#ctx0" brushRef="#br0" timeOffset="11866">681 2284 24575,'3'0'0,"17"-3"0,19-3 0,14-3 0,-1 1 0,-6 3 0,-6 4 0,-9 1 0,-5 0 0,-5 3 0,-7 6 0,-4 8 0,-6 7 0,-4 6 0,0 6 0,0 3 0,0-1 0,0-3 0,0-6 0,0-5 0,0-3 0,0-4 0,0-2 0,2-5 0,2-4 0,5-4 0,4-2 0,3 0 0,3 0 0,2-4 0,0-6 0,1-5 0,-3-1 0,-9 6 0,-4 4 0</inkml:trace>
  <inkml:trace contextRef="#ctx0" brushRef="#br0" timeOffset="13367">1407 2372 24575,'-5'24'0,"3"6"0,0 9 0,2-1 0,3-5 0,5-4 0,8-6 0,6-5 0,3-5 0,-1-8 0,-3-3 0,-1-2 0,-1 0 0,-2 0 0,-5-2 0,-6-4 0,-4-9 0,-2-7 0,0-7 0,0-3 0,0-1 0,0 1 0,0 3 0,-2 7 0,-2 5 0,0 9 0,-1 6 0,10 11 0,16 11 0,16 8 0,12 4 0,3-2 0,-2-5 0,-6-8 0,-6-7 0,-5-6 0,-17-4 0,-6 0 0</inkml:trace>
  <inkml:trace contextRef="#ctx0" brushRef="#br0" timeOffset="14299">1768 2000 24575,'19'34'0,"1"2"0,3 7 0,-8-9 0,-5-10 0,-8-13 0,0-6 0</inkml:trace>
  <inkml:trace contextRef="#ctx0" brushRef="#br0" timeOffset="15266">1859 2186 24575,'3'15'0,"5"6"0,8 11 0,6 7 0,1 1 0,0 0 0,-3-3 0,-2-6 0,-3-5 0,-3-5 0,-3-4 0,-1-2 0,-1-4 0,-2-1 0,0-1 0,1 1 0,-3-5 0,1 1 0</inkml:trace>
  <inkml:trace contextRef="#ctx0" brushRef="#br0" timeOffset="16749">1810 2307 24575,'13'0'0,"2"0"0,-1 0 0,0 0 0,-2 0 0,-1 0 0,2-1 0,1-4 0,3-6 0,2-4 0,3-2 0,3-1 0,-2 3 0,-2 0 0,-1 2 0,-4 3 0,-4-1 0,-1-1 0,-1-1 0,0-2 0,4 1 0,0 0 0,2 3 0,-6 5 0,-2 3 0</inkml:trace>
  <inkml:trace contextRef="#ctx0" brushRef="#br0" timeOffset="17683">2183 2088 24575,'5'5'0,"3"3"0,7 8 0,6 5 0,7 9 0,3 4 0,-2-1 0,-3-2 0,-5-7 0,-2-2 0,0-4 0,-3 1 0,0-1 0,0-2 0,-2 1 0,-1-4 0,-7-5 0,-2-2 0</inkml:trace>
  <inkml:trace contextRef="#ctx0" brushRef="#br0" timeOffset="18400">2129 1945 24575,'0'0'0</inkml:trace>
  <inkml:trace contextRef="#ctx0" brushRef="#br0" timeOffset="18700">2129 1945 24575,'0'0'0</inkml:trace>
  <inkml:trace contextRef="#ctx0" brushRef="#br0" timeOffset="21068">2668 1799 24575,'0'21'0,"0"12"0,0 20 0,2 17 0,9 11 0,15 3 0,14-3 0,9-11 0,-2-15 0,-8-15 0,-6-16 0,-1-11 0,-1-9 0,2-7 0,-3-9 0,-5-14 0,-7-20 0,-9-23 0,-6-20 0,-8 36 0,-4 0 0,-5-2 0,-5 1 0,-6 3 0,-4 2 0,-4 4 0,-3 4 0,-33-24 0,4 20 0,12 19 0,13 15 0,12 8 0,12 6 0,6 6 0,7 9 0,3 6 0,5 1 0,8 0 0,9-7 0,10-6 0,4-8 0,0-16 0,-3-20 0,-2-17 0,-4-12 0,-2 1 0,-1 10 0,-3 14 0,-4 12 0,0 11 0,-1 8 0,0 3 0,3 10 0,1 10 0,0 15 0,1 13 0,1 1 0,-5-3 0,-5-10 0,-6-17 0,-5-30 0,-1-37 0,-2-35 0,0 35 0,0-2 0,-1-46 0,0 19 0,6 27 0,7 20 0,10 19 0,8 8 0,5 5 0,0 14 0,-4 11 0,1 9 0,4 0 0,5-13 0,-15-10 0,-1-8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2:35.519"/>
    </inkml:context>
    <inkml:brush xml:id="br0">
      <inkml:brushProperty name="width" value="0.05" units="cm"/>
      <inkml:brushProperty name="height" value="0.05" units="cm"/>
    </inkml:brush>
  </inkml:definitions>
  <inkml:trace contextRef="#ctx0" brushRef="#br0">1554 609 24575,'-2'-9'0,"-7"3"0,-10 2 0,-24 4 0,-23 0 0,-14 0 0,-15 0 0,3 0 0,2 0 0,7 0 0,11 0 0,5 4 0,5 8 0,-3 8 0,0 8 0,-4 8 0,-6 3 0,-1 5 0,0 0 0,6-2 0,10 0 0,8 1 0,8 6 0,7 6 0,4 6 0,8 5 0,9 15 0,11-31 0,2 3 0,1 8 0,2 3 0,1 11 0,3 2 0,3 2 0,5 1 0,8 4 0,5 0 0,5 0 0,5-3 0,5-3 0,3-2 0,2-3 0,0-1 0,-1-7 0,1-1 0,0-4 0,1-1 0,-3-5 0,-1-1 0,-1-7 0,-1-1 0,-1-6 0,0-2 0,1-4 0,0-1 0,3-2 0,1-2 0,4 0 0,2 0 0,5-2 0,1-2 0,5 0 0,0-3 0,2-3 0,1-1 0,-1-3 0,0-3 0,-3-3 0,1-1 0,4-2 0,3-2 0,8-2 0,2-1 0,10 1 0,1-2 0,6 0 0,-1-3 0,-1-3 0,-1-5 0,2-7 0,-1-5 0,1-7 0,0-5-159,-28 8 0,0-1 0,0-1 159,-4-1 0,0 0 0,-1-1 0,24-15 0,-2 0 0,-8 1 0,-3-1 0,-7 2 0,-3-2 0,-3-2 0,-4-2 0,-7-1 0,-4-4 0,-7-2 0,-4-4 0,-6-1 0,-4-3 238,-3-5 1,-5-1-239,-3-6 0,-3-2 0,-2-5 0,-2-2 0,-2-1 0,-2 1 0,-2-1 0,-3 1 0,-2 2 0,-3 2 0,-5 2 0,-6 2 0,-6-1 0,-6 1 0,-6 4 0,-5 3 0,-5 3 0,-2 4 0,-3 4 0,-1 3 0,-1 6 0,-1 4 0,0 4 0,-1 2 0,-1 2 0,-2 1 0,0 4 0,-1 1 0,0 4 0,0 2 0,1 1 0,-1 4 0,1 4 0,0 3 0,-1 3 0,-1 1 0,-1 3 0,-1 1 0,-1 2 0,1 1 0,2 1 0,1 0 0,4 1 0,1 1 0,5 0 0,1 1 0,-43 1 0,3 0 0,-6 6 0,43 0 0,-1 1 0,-5 4 0,1 1 0,-1 3 0,1 0 0,2-1 0,1 0 0,5 0 0,1-1 0,-41 11 0,7-3 0,9-1 0,13-1 0,13 1 0,13 0 0,7 2 0,1 2 0,-1 4 0,-2 4 0,2 1 0,3-2 0,3-2 0,2-5 0,1-2 0,0 0 0,3-4 0,3-1 0,3-4 0,3-3 0,3-6 0,2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4:01.221"/>
    </inkml:context>
    <inkml:brush xml:id="br0">
      <inkml:brushProperty name="width" value="0.05" units="cm"/>
      <inkml:brushProperty name="height" value="0.05" units="cm"/>
    </inkml:brush>
  </inkml:definitions>
  <inkml:trace contextRef="#ctx0" brushRef="#br0">3761 1 24575,'-27'0'0,"-12"0"0,-30 0 0,21 2 0,-4 2 0,-12 4 0,-3 2 0,-6 3 0,-2 2 0,-2 4 0,0 2 0,2 0 0,2 3 0,4-1 0,2 1 0,3 1 0,3-1 0,8 0 0,2-1 0,-37 22 0,11-1 0,11-5 0,-1 1 0,-13 9 0,19-14 0,3-1 0,6-5 0,5-1 0,-1 3 0,-3 5 0,-2 2 0,-2 5 0,-3 2 0,-1 3 0,-3 2 0,-3-2 0,3 0 0,-3-3 0,1 0 0,-2 0 0,-2 0 0,-1-2 0,1 1 0,-1 1 0,1 4 0,2 3 0,3-2 0,6-4 0,3-6 0,6-6 0,5-5 0,2-3 0,4-3 0,2-1 0,2-2 0,2-3 0,1-2 0,1-3 0,-2 0 0,-4 3 0,-6 4 0,-2 2 0,0 0 0,6-1 0,5 0 0,8-3 0,6-2 0,4-4 0,0-1 0,0-1 0,2-1 0,7-1 0,1-5 0,6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5:04.017"/>
    </inkml:context>
    <inkml:brush xml:id="br0">
      <inkml:brushProperty name="width" value="0.05" units="cm"/>
      <inkml:brushProperty name="height" value="0.05" units="cm"/>
    </inkml:brush>
  </inkml:definitions>
  <inkml:trace contextRef="#ctx0" brushRef="#br0">1629 1 24575,'-27'0'0,"-7"0"0,-7 0 0,-1 0 0,3 0 0,2 0 0,-1 1 0,-5 6 0,-2 6 0,-3 5 0,0 2 0,-10 6 0,-31 14 0,51-20 0,3 0 0,-1 1 0,-3 2 0,1 4 0,-5 3 0,-1 2 0,2 3 0,4 0 0,4 0 0,-1 5 0,-3 8 0,-3 6 0,-3 4 0,3-3 0,3-3 0,1-1 0,1 1 0,0 2 0,1 1 0,3-1 0,3-3 0,5-4 0,4-5 0,4-4 0,2 4 0,1 5 0,1 7 0,0 9 0,2 9 0,-1 10 0,2 6 0,0 3 0,0 3 0,-1 2 0,-2 3 0,7-48 0,1 1 0,-1 0 0,1 0 0,1-1 0,0 0 0,0 48 0,0-6 0,5-4 0,5 1 0,7-2 0,8-2 0,7-3 0,0-5 0,3-5 0,2-7 0,0-6 0,4-5 0,3-1 0,0 1 0,3 2 0,2-2 0,2-7 0,2-7 0,6-4 0,8-4 0,8-2 0,11-1 0,7-8 0,2-6 0,-1-6 0,-4-6 0,0 1 0,5-2 0,-41-1 0,2-1 0,7 1 0,1-1 0,5-1 0,0 0 0,4 0 0,-1 0 0,0-1 0,-1-2 0,-3-2 0,-2-2 0,-1-3 0,-1-4 0,-3-2 0,-1-3 0,-3-2 0,0-3 0,-2 0 0,0-3 0,-1-1 0,-1-2 0,1-4 0,-1-1 0,0-5 0,-2-2 0,0-4 0,-2-3 0,-3-1 0,-3-2 0,-2 0 0,-3 0 0,-6 1 0,-3 0 0,-5 1 0,-2-1 0,-3-1 0,-2 1 0,-2-1 0,-2 1 0,8-44 0,-7 6 0,-6 7 0,-3-4 0,-2-11 0,0 45 0,0 0 0,0-2 0,0-1 0,1 2 0,-2-1 0,1 2 0,-2 1 0,-6-46 0,-7 6 0,-8 6 0,-6 5 0,-4-3 0,-6-4 0,18 41 0,-1-1 0,-1 1 0,-1 0 0,-2 1 0,-1 2 0,0-1 0,-1 2 0,-1 1 0,0 0 0,-30-33 0,5 8 0,1 9 0,0 0 0,-4 0 0,0 1 0,0 2 0,5 7 0,9 4 0,-2 1 0,3 0 0,-2 2 0,-3 3 0,2 3 0,-4 2 0,-5 5 0,-2 7 0,-4 8 0,4 8 0,4 3 0,2 1 0,4 0 0,-3 0 0,1 0 0,6 0 0,3 0 0,6 0 0,5 0 0,-1 3 0,-1 7 0,4 11 0,9-7 0,8 1 0</inkml:trace>
  <inkml:trace contextRef="#ctx0" brushRef="#br0" timeOffset="2401">480 1875 24575,'0'13'0,"0"5"0,0 7 0,0 9 0,0 8 0,0 0 0,0-7 0,4-10 0,8-10 0,15-4 0,18 0 0,11 5 0,4 3 0,-4 6 0,-10 6 0,-12 5 0,-12 3 0,-10 5 0,-18 5 0,-26 5 0,-26 1 0,-19-6 0,0-14 0,16-15 0,20-15 0,12-15 0,7-20 0,7-16 0,6-10 0,5 4 0,4 10 0,0 19 0,0 9 0</inkml:trace>
  <inkml:trace contextRef="#ctx0" brushRef="#br0" timeOffset="3884">637 1762 24575,'22'10'0,"4"15"0,5 17 0,6 13 0,1-1 0,-5-9 0,-9-11 0,-6-11 0,-6-5 0,0-4 0,-3-3 0,-4 0 0,-2-2 0,-3-1 0,1-2 0,4-2 0,0 0 0,4-1 0,1 3 0,0 3 0,3 4 0,2 4 0,-1 2 0,2-1 0,-1 1 0,-2 0 0,0-4 0,-6-3 0,-2-7 0,-3-2 0</inkml:trace>
  <inkml:trace contextRef="#ctx0" brushRef="#br0" timeOffset="5218">653 2109 24575,'15'-2'0,"1"-4"0,5-3 0,0-3 0,-4-3 0,0-1 0,6-9 0,-8 8 0,4-5 0,-10 11 0,3-1 0,0-4 0,3 1 0,-3 1 0,-2 3 0,-3 3 0,-1 1 0,2-1 0,-1 0 0,-2 3 0,-2 1 0</inkml:trace>
  <inkml:trace contextRef="#ctx0" brushRef="#br0" timeOffset="6751">1051 1882 24575,'13'-4'0,"8"10"0,5 12 0,2 9 0,-8 3 0,-6-8 0,-3-4 0,-4-4 0,-1-3 0,-2-3 0,0-8 0,-6-10 0,-11-15 0,-9-12 0,-2-5 0,6-1 0,8 5 0,7-1 0,2 0 0,1-2 0,3 2 0,4 3 0,6 1 0,5 4 0,1 2 0,-1 5 0,-3 10 0,-8 6 0,-2 6 0</inkml:trace>
  <inkml:trace contextRef="#ctx0" brushRef="#br0" timeOffset="7051">1215 1500 24575,'0'0'0</inkml:trace>
  <inkml:trace contextRef="#ctx0" brushRef="#br0" timeOffset="7385">1215 1500 24575,'0'0'0</inkml:trace>
  <inkml:trace contextRef="#ctx0" brushRef="#br0" timeOffset="8885">1619 1490 24575,'-15'0'0,"1"0"0,-1 8 0,-8 19 0,-4 17 0,1 18 0,7 9 0,11 2 0,6 3 0,5-4 0,5-11 0,6-15 0,4-16 0,1-13 0,2-9 0,1-5 0,-2-3 0,-5-8 0,-8-14 0,-5-22 0,-1-23 0,-1-14 0,0-3 0,0 12 0,0 20 0,0 17 0,0 16 0,2 16 0,6 15 0,11 18 0,16 15 0,11 3 0,7-6 0,-3-12 0,-6-14 0,-21-8 0,-8-6 0</inkml:trace>
  <inkml:trace contextRef="#ctx0" brushRef="#br0" timeOffset="9850">1556 1120 24575,'1'-4'0,"15"8"0,18 16 0,25 31 0,-24-16 0,0 5 0,0 3 0,-1 2 0,2 5 0,-2-1 0,-4-3 0,-1-1 0,-1-1 0,-2-1 0,22 37 0,-12-15 0,-6-12 0,-7-14 0,-6-12 0,-5-7 0,-6-10 0,-4-3 0</inkml:trace>
  <inkml:trace contextRef="#ctx0" brushRef="#br0" timeOffset="10652">1857 1731 24575,'0'-23'0,"0"2"0,0 8 0,0 5 0</inkml:trace>
  <inkml:trace contextRef="#ctx0" brushRef="#br0" timeOffset="11500">1857 1668 24575,'8'-9'0,"3"-6"0,5-2 0,2-4 0,-1 2 0,-2 2 0,-1 1 0,-2 2 0,0 1 0,-2 2 0,-5 5 0,-2 2 0</inkml:trace>
  <inkml:trace contextRef="#ctx0" brushRef="#br0" timeOffset="12802">2248 1498 24575,'4'-6'0,"-1"-4"0,-1-11 0,-2-7 0,0-4 0,-2 3 0,-7 9 0,-8 8 0,-9 6 0,-6 4 0,2 5 0,3 4 0,7 5 0,9 6 0,5 1 0,4 4 0,2 6 0,0 6 0,0 6 0,0 3 0,4 1 0,5-2 0,8-8 0,10-7 0,7-10 0,4-8 0,4-5 0,-1-5 0,0-3 0,-3-5 0,-3-5 0,-6-3 0,-5 2 0,-4 4 0,-6 2 0,-2 1 0,-3 0 0,-2 1 0,-2 3 0,-3 1 0</inkml:trace>
  <inkml:trace contextRef="#ctx0" brushRef="#br0" timeOffset="14251">2563 1320 24575,'8'-5'0,"2"-3"0,2 2 0,1-2 0,1-4 0,5 2 0,3-3 0,0-2 0,1-3 0,-1 1 0,0 0 0,-2 3 0,-4 6 0,-8 3 0,-3 3 0</inkml:trace>
  <inkml:trace contextRef="#ctx0" brushRef="#br0" timeOffset="16252">1355 3060 24575,'-17'0'0,"-1"0"0,0 0 0,5 3 0,3 7 0,6 16 0,3 16 0,0 14 0,2 5 0,24 5 0,-3-22 0,21-4 0,-9-28 0,3-6 0,0-5 0,-3-1 0,-6-6 0,-5-11 0,-2-17 0,-3-14 0,-4-9 0,-6-1 0,-5 6 0,-3 9 0,0 11 0,0 12 0,0 15 0,4 15 0,7 15 0,16 14 0,14 14 0,12 10 0,8 3 0,2 1 0,2-2 0,-2-3 0,-7-5 0,-6-4 0,-10-4 0,-8-8 0,-10-6 0,-7-7 0,-7-5 0,-4-1 0,-3-4 0,-3-6 0,-10-4 0,-13-22 0,-19-26 0,-14-21 0,2-19 0,11 2 0,20 5 0,15 6 0,12 9 0,9 13 0,4 14 0,-3 15 0,-3 10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5:23.736"/>
    </inkml:context>
    <inkml:brush xml:id="br0">
      <inkml:brushProperty name="width" value="0.05" units="cm"/>
      <inkml:brushProperty name="height" value="0.05" units="cm"/>
    </inkml:brush>
  </inkml:definitions>
  <inkml:trace contextRef="#ctx0" brushRef="#br0">0 956 24575,'11'15'0,"1"2"0,6-1 0,1 1 0,-3-3 0,-1-2 0,-3-3 0,-2-4 0,-3 0 0,1-2 0,-1-1 0,0 0 0,2 0 0,1 0 0,0 1 0,-4-1 0,-1-2 0</inkml:trace>
  <inkml:trace contextRef="#ctx0" brushRef="#br0" timeOffset="1648">635 429 24575,'-4'12'0,"1"0"0,4 0 0,8-3 0,9-3 0,9-4 0,4-4 0,-2-12 0,-3-16 0,-8-17 0,-7-13 0,-5-9 0,-5-1 0,-1 4 0,0 10 0,0 17 0,2 13 0,10 24 0,27 28 0,36 37 0,-25-17 0,3 6 0,12 16 0,0 5 0,-22-21 0,-2 1 0,0 2 0,-3 2 0,-2 1 0,-1 0 0,-2 2 0,-2-1 0,-3 1 0,8 24 0,-4 0 0,-2-2 0,-3-3 0,-3-7 0,-3-4 0,-4-10 0,-1-6 0,2 23 0,-10-27 0,-26-24 0,-34-19 0,-30-31 0,29-4 0,1-8 0,0-12 0,7-8 0,7-9 0,8-5 0,7-4 0,7-2 0,7 6 0,6 0 0,5 5 0,5 3 0,1 9 0,4 5 0,14-25 0,-2 23 0,-10 29 0,-10 11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4:08.835"/>
    </inkml:context>
    <inkml:brush xml:id="br0">
      <inkml:brushProperty name="width" value="0.05" units="cm"/>
      <inkml:brushProperty name="height" value="0.05" units="cm"/>
    </inkml:brush>
  </inkml:definitions>
  <inkml:trace contextRef="#ctx0" brushRef="#br0">198 990 24575,'0'66'0,"0"15"0,0-29 0,0 2 0,0 0 0,0 0 0,0 40 0,0-26 0,0-24 0,0-25 0,0-12 0</inkml:trace>
  <inkml:trace contextRef="#ctx0" brushRef="#br0" timeOffset="1050">86 1583 24575,'15'0'0,"11"0"0,19 0 0,11 0 0,5 0 0,-11 0 0,-13 0 0,-12 0 0,-11 0 0,0 0 0,-2 0 0,2 0 0,2 0 0,-1 0 0,-5 0 0,-3 0 0</inkml:trace>
  <inkml:trace contextRef="#ctx0" brushRef="#br0" timeOffset="2035">3 1004 24575,'-3'-4'0,"15"2"0,19 0 0,14 2 0,4 0 0,-11 0 0,-13 0 0,-7 0 0,-5 0 0,-6 0 0,-4 0 0</inkml:trace>
  <inkml:trace contextRef="#ctx0" brushRef="#br0" timeOffset="3950">436 1206 24575,'0'8'0,"0"2"0,0 1 0,0 3 0,2 6 0,4 5 0,4 4 0,3 0 0,-1-2 0,-2-2 0,-2-3 0,-3-1 0,-5-10 0,-4-15 0,-3-19 0,-3-18 0,2-17 0,2-7 0,3 2 0,7 7 0,12 17 0,15 14 0,14 9 0,10 7 0,-5 5 0,-6 4 0,-7 8 0,-6 10 0,-3 11 0,-3 9 0,-1 5 0,-5 8 0,0 7 0,-2 7 0,-1-1 0,3-6 0,-2-13 0,-2-12 0,-3-10 0,-6-13 0,-2-2 0</inkml:trace>
  <inkml:trace contextRef="#ctx0" brushRef="#br0" timeOffset="4967">1373 15 24575,'-5'-12'0,"2"10"0,1 23 0,2 36 0,0 35 0,0-27 0,0 4 0,0 5 0,0 2 0,0 7 0,0 1 0,0 3 0,0-1 0,0-5 0,0-1 0,1-3 0,2-2 0,0-10 0,3-2 0,2-8 0,1-1 0,13 43 0,2-13 0,-3-15 0,-4-12 0,-6-12 0,-2-5 0,-3-2 0,0-1 0,-1-2 0,-2-6 0,-1-13 0,-2-8 0</inkml:trace>
  <inkml:trace contextRef="#ctx0" brushRef="#br0" timeOffset="6083">1324 1508 24575,'24'-5'0,"8"1"0,9 4 0,-2 0 0,-12 0 0,-9 0 0,-4 0 0,1-2 0,3-3 0,1-2 0,0-2 0,-3 1 0,-2 0 0,-1 1 0,-7 3 0,0 1 0</inkml:trace>
  <inkml:trace contextRef="#ctx0" brushRef="#br0" timeOffset="7983">1430 115 24575,'-5'-8'0,"3"-2"0,8-5 0,22-4 0,-2 7 0,17 1 0,-10 10 0,0 5 0,2 7 0,0 11 0,-3 11 0,-3 4 0,-6 2 0,-3 0 0,-4-3 0,-3 2 0,-6-3 0,-5-4 0,0-5 0,-2-7 0,0-9 0,0-4 0</inkml:trace>
  <inkml:trace contextRef="#ctx0" brushRef="#br0" timeOffset="9201">2366 1027 24575,'-7'-9'0,"1"3"0,0 52 0,6 46 0,2-10 0,3-29 0,3 1 0,0 34 0,1 15 0,8-19 0,38-2 0,12-27 0,-1-26 0,-7-17 0,3-43 0,-25-20 0,-17 2 0,-6-7 0,-9-4 0,-7-4 0,-8-7 0,-7-2 0,-10 0 0,-6 1 0,-7 5 0,-4 4 0,-4 8 0,0 6 0,6 12 0,1 5 0,-21-6 0,17 24 0,13 11 0,5 10 0,0 14 0,3 14 0,9-11 0,7-2 0</inkml:trace>
  <inkml:trace contextRef="#ctx0" brushRef="#br0" timeOffset="10533">2803 1089 24575,'0'-4'0,"0"20"0,0 19 0,2 22 0,6 5 0,5-9 0,5-12 0,0-12 0,-3-7 0,-6-6 0,-7-10 0,-15-25 0,-1-7 0,-11-26 0,8-8 0,2-30 0,9 35 0,3-3 0,0-5 0,2-1 0,0 1 0,1 1 0,5 6 0,4 3 0,25-41 0,15 19 0,12 17 0,-11 17 0,-14 18 0,-13 9 0,-13 10 0,-4 2 0</inkml:trace>
  <inkml:trace contextRef="#ctx0" brushRef="#br0" timeOffset="11351">3225 801 24575,'19'0'0,"8"0"0,5 0 0,-7 0 0,-9 0 0,-13 0 0</inkml:trace>
  <inkml:trace contextRef="#ctx0" brushRef="#br0" timeOffset="13850">848 2923 24575,'0'-10'0,"0"-2"0,0 5 0,4 19 0,5 19 0,7 21 0,8 12 0,2 1 0,-1 1 0,0-10 0,-4-9 0,-3-11 0,-4-6 0,-5-2 0,-2-4 0,-2-4 0,-3-10 0,-17-45 0,-3-11 0,-13-45 0,11 12 0,8-4 0,8 6 0,9 7 0,13 10 0,22 15 0,15 18 0,8 14 0,-6 8 0,-13 5 0,-8 5 0,-6 13 0,-2 16 0,2 16 0,-1 6 0,-1-1 0,-6-7 0,-6-8 0,-3-9 0,-6-9 0,-2-7 0,-3-17 0,-3-25 0,-2-29 0,0-22 0,0-9 0,1 11 0,2 14 0,6 14 0,11 14 0,11 13 0,7 10 0,3 7 0,-2 7 0,0 12 0,4 22 0,2 20 0,1 15 0,-3 1 0,-7-9 0,-6-9 0,-4-12 0,-6-7 0,-4-7 0,-7-12 0,-4-6 0</inkml:trace>
  <inkml:trace contextRef="#ctx0" brushRef="#br0" timeOffset="15384">2270 2728 24575,'-9'0'0,"-6"12"0,-9 19 0,-3 19 0,3 13 0,9 11 0,7 4 0,6 2 0,2-5 0,3-11 0,8-18 0,8-13 0,8-11 0,0-10 0,-2-4 0,-3-6 0,-3-2 0,-1-2 0,-1-8 0,-4-9 0,-4-14 0,-2-14 0,-2-14 0,-2-10 0,0 0 0,-3 7 0,0 14 0,0 13 0,0 13 0,0 8 0,0 10 0,6 16 0,14 25 0,16 25 0,13 14 0,3-2 0,-5-15 0,-3-15 0,-7-17 0,-7-12 0,-15-7 0,-6-6 0</inkml:trace>
  <inkml:trace contextRef="#ctx0" brushRef="#br0" timeOffset="16466">2499 2092 24575,'15'31'0,"9"21"0,12 27 0,-17-31 0,-1 2 0,-3-1 0,-2-1 0,6 38 0,-12-16 0,-4-19 0,-3-16 0,2-9 0,1-11 0,-1-2 0,0-2 0,-2-2 0,0 1 0,0-4 0,0-1 0</inkml:trace>
  <inkml:trace contextRef="#ctx0" brushRef="#br0" timeOffset="18751">2663 2655 24575,'0'14'0,"8"7"0,6 12 0,6 4 0,1 2 0,-6-2 0,0-1 0,-2 0 0,0 0 0,-1-1 0,-4-2 0,-3-3 0,0-5 0,0-2 0,2-1 0,0 0 0,0-1 0,-3-4 0,-1-3 0,0-3 0,0-3 0,0-2 0,-1-3 0,-2 0 0</inkml:trace>
  <inkml:trace contextRef="#ctx0" brushRef="#br0" timeOffset="19867">2574 2658 24575,'3'-2'0,"19"-7"0,26-11 0,25-15 0,11-10 0,2-4 0,-8 3 0,-20 9 0,-16 10 0,-12 8 0,-8 7 0,-5 3 0,-6 1 0,4 0 0,-5-1 0,6-3 0,-9 6 0,-3 1 0</inkml:trace>
  <inkml:trace contextRef="#ctx0" brushRef="#br0" timeOffset="20700">3199 2300 24575,'1'26'0,"8"12"0,10 18 0,11 12 0,7 5 0,-1 0 0,-5-7 0,-6-11 0,-6-6 0,-4-13 0,-5-5 0,-3-8 0,-3-7 0,1-2 0,-4-7 0,1-3 0</inkml:trace>
  <inkml:trace contextRef="#ctx0" brushRef="#br0" timeOffset="21183">3132 2231 24575,'0'0'0</inkml:trace>
  <inkml:trace contextRef="#ctx0" brushRef="#br0" timeOffset="21433">3128 2231 24575,'0'0'0</inkml:trace>
  <inkml:trace contextRef="#ctx0" brushRef="#br0" timeOffset="23434">3738 2165 24575,'-4'-1'0,"2"14"0,0 19 0,2 24 0,0 16 0,0 5 0,0-7 0,10-13 0,14-17 0,41-12 0,-7-14 0,17-6 0,-31-17 0,-9-16 0,-9-29 0,-8-30 0,-19-10 0,-7-4 0,-1 40 0,-3 2 0,-6-32 0,-7 13 0,-15 39 0,4 20 0,1 11 0,-1 5 0,-4 4 0,2 7 0,8 11 0,12 8 0,10 8 0,7 2 0,8 1 0,16-1 0,24-8 0,11-9 0,2-9 0,-13-8 0,-13-15 0,-2-21 0,-1-24 0,0-18 0,0-1 0,-3 12 0,-4 14 0,1 14 0,-3 12 0,0 11 0,-1 6 0,-2 6 0,1 13 0,-2 18 0,-2 16 0,-2 9 0,-5-5 0,-3-12 0,-4-22 0,-1-38 0,-1-39 0,0-36 0,0 38 0,1 0 0,1 3 0,3 2 0,11-35 0,8 25 0,5 24 0,-2 18 0,-4 15 0,-3 22 0,4 16 0,5 18 0,9 4 0,9-10 0,5-14 0,0-15 0,0-22 0,-25 4 0,-4-11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4:04.785"/>
    </inkml:context>
    <inkml:brush xml:id="br0">
      <inkml:brushProperty name="width" value="0.05" units="cm"/>
      <inkml:brushProperty name="height" value="0.05" units="cm"/>
    </inkml:brush>
  </inkml:definitions>
  <inkml:trace contextRef="#ctx0" brushRef="#br0">3837 241 24575,'-63'0'0,"-25"-3"0,29 0 0,-5-1 0,-15-1 0,-2 0 0,-4-1 0,-1 0 0,0 1 0,-1 0 0,2 0 0,0 1 0,9 2 0,1 0 0,1 0 0,1 1 0,0 1 0,0 0 0,-2 0 0,0 0 0,-3 1 0,-1 0 0,-3 3 0,1 1 0,0 2 0,1 2 0,2 2 0,0 2 0,1 2 0,0 1 0,0 1 0,0 1 0,1 1 0,1 1 0,3 0 0,3 1 0,6-1 0,3 1 0,7 2 0,3 1 0,5 1 0,3 2 0,-36 34 0,9 9 0,10 7 0,30-33 0,3 3 0,-1 4 0,2 3 0,-2 4 0,1 2 0,-1 5 0,1 2 0,0 0 0,1 2 0,1-1 0,1 1 0,1 1 0,2 1 0,1-2 0,1 1 0,0 2 0,2 0 0,0 0 0,1-1 0,1-1 0,1 0 0,2-1 0,1 0 0,1-2 0,2 0 0,1-2 0,1 0 0,2-1 0,0 0 0,1-3 0,1-1 0,1-1 0,0-1 0,0 2 0,0 0 0,0 0 0,1-1 0,2 4 0,2 0 0,1 0 0,3 1 0,3-2 0,2-1 0,4-1 0,2-1 0,1-2 0,2-1 0,2 1 0,3 0 0,1-1 0,3 1 0,5 5 0,3-2 0,6 2 0,2-2 0,4-3 0,2-2 0,2-1 0,2-3 0,0-5 0,0-2 0,2-1 0,1-2 0,2 0 0,0 0 0,-1-2 0,0-1 0,0 0 0,0 0 0,1-1 0,0 0 0,4 1 0,2-2 0,6 1 0,1-2 0,4 0 0,1-2 0,3-2 0,2-3 0,1-2 0,1-2 0,-1-3 0,1-2 0,7-4 0,1-3 0,-29-5 0,0-2 0,0-3-224,5-3 0,1-4 0,0-4 224,6-5 0,1-5 0,0-5 0,3-6 0,1-4 0,-1-5-447,4-6 0,0-4 1,-1-2 446,-21 12 0,0-1 0,-1-1 0,-1-1 0,19-14 0,-1-2 0,-2-1 0,-3 0 0,-2-2 0,-3-2 0,-4 0 0,-2-1 0,-3-1-212,-5 2 0,-3-2 0,-2-1 212,-6 2 0,-2-2 0,-4-1 0,-4 2 0,-3-1 0,-3 0 0,-3 2 0,-2 0 0,-3 1-14,8-31 1,-4 2 13,-5 6 0,-2 2 0,-5 1 0,-3 0 0,-3-3 0,-1 0 0,-3 1 0,-2 1 302,-4 2 0,-5 0-302,-3 5 0,-4 2 667,-5 3 1,-5 1-668,-4-2 0,-4 0 352,-1 2 1,-2 0-353,-1 1 0,0 0 15,-1 2 1,-2 1-16,-1 3 0,-1 1 0,-1 2 0,-1 1 0,-1 3 0,0 1 0,1 2 0,0 1 0,1 1 0,1 0 0,2 2 0,1-1 0,0-1 0,0-1 0,2-1 0,-1 0 0,0-1 0,-1 1 0,-3 0 0,-1 2 0,0 3 0,-2 2 0,-2 2 0,0 2 0,-1 3 0,-1 2 0,0 2 0,-1 2 0,0 2 0,0 1 0,2 4 0,1 2 0,-35-16 0,14 15 0,14 11 0,8 6 0,6 4 0,9 2 0,14 1 0,6 2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3:16.020"/>
    </inkml:context>
    <inkml:brush xml:id="br0">
      <inkml:brushProperty name="width" value="0.05" units="cm"/>
      <inkml:brushProperty name="height" value="0.05" units="cm"/>
    </inkml:brush>
  </inkml:definitions>
  <inkml:trace contextRef="#ctx0" brushRef="#br0">1 1 24575,'0'18'0,"2"33"0,6 0 0,4 9 0,8 26 0,7 10-948,-2-13 0,3 5 0,3 1 948,-6-17 0,3 1 0,0 1 0,0 0 0,2 3 0,1 2 0,1-1 0,-1-1 0,-1-4 0,1-1 0,-1-1 0,0-2 138,5 11 1,0-2-1,0-3-138,-5-9 0,1-3 0,-2-2 289,5 10 1,0-5-290,-5-7 0,-1-3 0,-1-5 0,0-3 0,-1-5 0,0-1 1446,22 32-1446,1-9 404,1 1-404,6 8 0,-24-33 0,2 1 0,1 4 0,2 1 0,0 0 0,1 1 0,1 0 0,0 0 0,2 1 0,0 0 0,0 1 0,0 0 0,3 0 0,0 1 0,3 1 0,2-1 0,0 1 0,2-2 0,0-1 0,1 0 0,-2-1 0,-1 0 0,-4-5 0,-1-1 0,-6-3 0,-1-1 0,29 31 0,-11-8 0,-2-1 0,-5-4 0,-7-4 0,-3-4 0,-4-4 0,2 0 0,1 3 0,3 0 0,-3-3 0,-1-6 0,-4-5 0,-5-5 0,-5-4 0,-4-2 0,-4-6 0,-2-2 0,-4-2 0,-1-2 0,0 1 0,-3-6 0,-2 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6:00.685"/>
    </inkml:context>
    <inkml:brush xml:id="br0">
      <inkml:brushProperty name="width" value="0.05" units="cm"/>
      <inkml:brushProperty name="height" value="0.05" units="cm"/>
    </inkml:brush>
  </inkml:definitions>
  <inkml:trace contextRef="#ctx0" brushRef="#br0">1383 9 24575,'-10'-5'0,"-12"1"0,-17 4 0,-19 0 0,-16 0 0,-17 0 0,-4 0 0,0 0 0,11 0 0,12 1 0,10 4 0,5 7 0,-1 8 0,2 8 0,1 3 0,7 5 0,8 0 0,6 2 0,4 1 0,-1 0 0,0 6 0,1 0 0,3 3 0,4 4 0,1 0 0,0 3 0,1 0 0,2 0 0,2 4 0,4 3 0,0 4 0,2-1 0,1-3 0,2-6 0,5-6 0,2-7 0,1-6 0,0-1 0,0-5 0,0-1 0,0 0 0,0-2 0,5 4 0,6 4 0,6 5 0,6 3 0,6 5 0,8 0 0,8 2 0,5-2 0,0-5 0,2-3 0,-1-5 0,1-3 0,6-2 0,4-4 0,3-2 0,0-6 0,-4-2 0,-5-2 0,-5-2 0,4 2 0,5-2 0,7 1 0,5 0 0,4-4 0,3-3 0,6-5 0,3-2 0,4 0 0,-1 0 0,4 0 0,-43 0 0,0 0 0,2-1 0,1-1 0,3-1 0,0-1 0,0-1 0,0-1 0,-1-1 0,0 0 0,1 0 0,0 0 0,0 0 0,0 0 0,0-1 0,0 1 0,0-1 0,-1 0 0,-4-2 0,-1 1 0,-2-1 0,-1-1 0,46-14 0,-3-5 0,2-1 0,-2-2 0,-4-3 0,-4-2 0,-15-5 0,-10-5 0,-13-5 0,-5-6 0,-6-3 0,-5-2 0,-3-2 0,-8-5 0,-3-5 0,-6 0 0,-5 4 0,-3 6 0,-2 11 0,0 8 0,-4 8 0,-6 7 0,-7 1 0,-6 1 0,-2-1 0,-3-1 0,-1 1 0,-5 0 0,-5-1 0,-11 0 0,-16-2 0,-16 0 0,-11-1 0,44 19 0,0 0 0,-2 2 0,0 1 0,-2 1 0,-1 2 0,-2 2 0,0 2 0,0 1 0,0 1 0,2 0 0,0 1 0,2 1 0,1 1 0,0-1 0,-1 1 0,0 1 0,0 0 0,-2 0 0,0 0 0,1 0 0,0 0 0,-42 0 0,10-1 0,11-3 0,7-3 0,2-3 0,3-2 0,3-2 0,1-2 0,3-1 0,-3-1 0,-2 2 0,-8 4 0,-3 3 0,-1 6 0,7 1 0,10-1 0,13 0 0,13 1 0,6 2 0,6 0 0,16 0 0,-3 0 0,13 0 0</inkml:trace>
  <inkml:trace contextRef="#ctx0" brushRef="#br0" timeOffset="2716">355 993 24575,'0'10'0,"0"0"0,0 4 0,0-2 0,0 0 0,0 0 0,0 0 0,0 4 0,0 3 0,0 0 0,0-5 0,0-9 0,0-16 0,-4-18 0,-8-17 0,-7-14 0,-6-8 0,0 0 0,5 5 0,1 8 0,3 8 0,5 8 0,2 10 0,4 15 0,4 17 0,5 17 0,12 10 0,9 6 0,7 3 0,7 0 0,0-2 0,0-6 0,-2-5 0,-5-4 0,-2-3 0,-1-4 0,-2-6 0,0-5 0,-3-4 0,-4 0 0,-3-7 0,-2-12 0,-2-12 0,1-15 0,-4-5 0,-4 0 0,-4 2 0,-2 7 0,0 8 0,0 14 0,0 20 0,0 25 0,2 30 0,7 25 0,0-30 0,3 3 0,4 4 0,2 1 0,2 0 0,1-1 0,-1-2 0,0-3 0,13 32 0,-7-23 0,-7-21 0,-6-15 0,-3-7 0,-7-10 0,-1-2 0</inkml:trace>
  <inkml:trace contextRef="#ctx0" brushRef="#br0" timeOffset="3882">987 1394 24575,'6'-9'0,"4"0"0,9-8 0,6-10 0,3-13 0,-2-8 0,-7-2 0,-7 2 0,-6 6 0,-5 4 0,-3 9 0,-4 9 0,-6 8 0,-4 7 0,-3 3 0,5 4 0,6 6 0,3 5 0,3 11 0,-4 7 0,1 7 0,1 6 0,2 3 0,6 2 0,12 0 0,14-3 0,9-5 0,6-7 0,-6-6 0,-3-11 0,-1-7 0,-3-6 0,-2-4 0,-4 0 0,-13 0 0,-4 0 0</inkml:trace>
  <inkml:trace contextRef="#ctx0" brushRef="#br0" timeOffset="4865">1340 835 24575,'18'50'0,"15"13"0,-7-20 0,2 2 0,5 4 0,1 0 0,0-1 0,-1 0 0,-2-4 0,-2-1 0,19 28 0,-11-15 0,-11-17 0,-8-11 0,-10-16 0,-3-4 0</inkml:trace>
  <inkml:trace contextRef="#ctx0" brushRef="#br0" timeOffset="5799">1468 1395 24575,'39'-9'0,"4"-8"0,5-5 0,-8-2 0,-10 4 0,-8 6 0,-6 4 0,-1 0 0,-3 2 0,-2-1 0,0 0 0,-1 0 0,1 0 0,-5 4 0,-1 1 0</inkml:trace>
  <inkml:trace contextRef="#ctx0" brushRef="#br0" timeOffset="6868">1782 1216 24575,'38'20'0,"5"8"0,10 14 0,2 5 0,-1 0 0,-4-3 0,-9-8 0,-8-6 0,-11-10 0,-10-14 0,-15-20 0,-12-21 0,-9-14 0,-3-6 0,6 0 0,8 6 0,7 9 0,5 7 0,8 5 0,7 2 0,7 3 0,3 6 0,-9 7 0,-4 5 0</inkml:trace>
  <inkml:trace contextRef="#ctx0" brushRef="#br0" timeOffset="7699">2164 1097 24575,'16'36'0,"6"7"0,6 8 0,2 5 0,0-2 0,0-4 0,-2-9 0,-4-9 0,-7-12 0,-8-10 0,-3-5 0</inkml:trace>
  <inkml:trace contextRef="#ctx0" brushRef="#br0" timeOffset="8366">1991 907 24575,'0'0'0</inkml:trace>
  <inkml:trace contextRef="#ctx0" brushRef="#br0" timeOffset="9749">2727 963 24575,'-3'19'0,"-5"8"0,-2 9 0,-3 2 0,4-2 0,4-4 0,2 1 0,3 0 0,0 0 0,0 1 0,0-4 0,2-6 0,5-2 0,5-6 0,7-4 0,6-6 0,0-4 0,2-3 0,-1-6 0,-1-8 0,-2-7 0,0-2 0,-3 2 0,-1 2 0,0 1 0,-1 1 0,1-1 0,0 2 0,-9 7 0,-2 4 0</inkml:trace>
  <inkml:trace contextRef="#ctx0" brushRef="#br0" timeOffset="10965">3205 680 24575,'0'23'0,"0"7"0,-5 12 0,-1 11 0,0 0 0,1 5 0,7-22 0,7-5 0,7-22 0,11-6 0,7-1 0,4 4 0,-1 3 0,-6 4 0,-5 4 0,-9 0 0,-7 2 0,-5-1 0,-7 3 0,-17 2 0,-21-1 0,-23-4 0,-10-6 0,11-7 0,28-3 0,16-2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3:19.853"/>
    </inkml:context>
    <inkml:brush xml:id="br0">
      <inkml:brushProperty name="width" value="0.05" units="cm"/>
      <inkml:brushProperty name="height" value="0.05" units="cm"/>
    </inkml:brush>
  </inkml:definitions>
  <inkml:trace contextRef="#ctx0" brushRef="#br0">5973 1465 24575,'-20'-5'0,"-19"2"0,-27 3 0,-28 0 0,32 0 0,-4 0 0,-6 0 0,-3 0 0,-7 0 0,-1 0 0,-1 0 0,-1 0 0,-1 0 0,0 0 0,-1 0 0,-1 0 0,0 0 0,0 0 0,-1 0 0,0 0 0,3 1 0,0 1 0,2 3 0,1 1 0,4 2 0,2 2 0,6 3 0,4 1 0,8 0 0,3 2 0,-36 18 0,22 3 0,15 4 0,8 7 0,6 4 0,3 5 0,2 5 0,2 1 0,2 2 0,6-3 0,7-4 0,8-1 0,3 2 0,3-1 0,3 1 0,0-3 0,2 2 0,0 1 0,0 3 0,1-1 0,6 1 0,6 3 0,6-3 0,5 1 0,3-2 0,3 1 0,6 3 0,4 0 0,2 0 0,3-4 0,2 1 0,6 1 0,3 2 0,11 2 0,-31-31 0,1 0 0,4 2 0,2 0 0,4 0 0,2 0 0,-1 0 0,2-1 0,0-2 0,1 0 0,-4-4 0,-1 0 0,-3-2 0,0-2 0,40 21 0,-3-6 0,6-1 0,-40-21 0,2-1 0,5 2 0,2-1 0,1 0 0,1 0 0,-1-2 0,0 0 0,-2-2 0,-1-1 0,42 13 0,0-4 0,-46-12 0,1 0 0,2-1 0,2 0 0,3 0 0,1 0 0,2-1 0,-1 0 0,1 1 0,-1-1 0,2 1 0,-1-1 0,2 0 0,-1 0 0,0 0 0,1 0 0,0-2 0,1 1 0,4-1 0,0-1 0,3 1 0,1-1 0,1-1 0,1-1 0,-1-1 0,-2-1 0,-7-1 0,-3 0 0,-6-2 0,-2 0 0,35-1 0,-16-12 0,-6-13 0,-4-18 0,7-20 0,-26 25 0,1-2 0,12-8 0,3-1 0,7-3 0,3-1 0,5-2 0,0 2 0,-3 4 0,-1 2 0,-5 3 0,-2 2 0,-7 4 0,-2 1 0,-8 5 0,-1-1 0,-3 1 0,-2-1 0,31-33 0,-31 28 0,0-1 0,1-3 0,1-1 0,1-4 0,1 0 0,2-2 0,0 0 0,-1 1 0,0 0 0,1 0 0,-1 0 0,0 2 0,0 0 0,-4 1 0,0 0 0,-3 2 0,-1 0 0,-4 2 0,-1 1 0,22-40 0,-9 1 0,-11 0 0,-9-3 0,-6 3 0,-5-1 0,-7 1 0,-5-4 0,-14-8 0,-13-1 0,6 46 0,-4 0 0,-7-2 0,-5 1 0,-7-6 0,-4-1 0,-8-6 0,-5 0 0,-6-1 0,-4 0 0,-1 1 0,-1 2 0,3 8 0,1 3 0,6 7 0,1 3 0,7 7 0,1 2 0,5 6 0,-1 2 0,2 3 0,-1 1 0,-1 1 0,-1 1 0,-3 2 0,-1 1 0,-2 2 0,0 1 0,-2 0 0,-1 2 0,2 0 0,1 0 0,-1 0 0,0 1 0,1-1 0,0 0 0,1 1 0,0-1 0,0 1 0,0 0 0,1 1 0,1 1 0,-1 1 0,0 1 0,1 1 0,1 1 0,0 0 0,1 0 0,-48 0 0,4 0 0,0 2 0,2 4 0,6 5 0,7 4 0,5 2 0,-1 3 0,0-2 0,3 2 0,8 0 0,9-1 0,0 3 0,1 0 0,0 0 0,1-1 0,-1 1 0,-1 2 0,-5 2 0,3 2 0,0 2 0,0-2 0,3-2 0,-3 0 0,3-1 0,0 2 0,0-1 0,4-1 0,4-2 0,3 0 0,5 0 0,2 1 0,3-2 0,3-2 0,3-1 0,4 1 0,2-2 0,5-1 0,3-3 0,2-2 0,3-3 0,1-2 0,3-2 0,1-3 0</inkml:trace>
  <inkml:trace contextRef="#ctx0" brushRef="#br0" timeOffset="2332">3832 2228 24575,'-5'-4'0,"11"2"0,21 8 0,22 15 0,11 14 0,2 12 0,-10 0 0,-8-5 0,-9-8 0,-6-6 0,-6-3 0,-4-6 0,2-2 0,9 0 0,7 1 0,5 3 0,-3 0 0,-10-4 0,-11-1 0,-9-7 0,-5-9 0,-4-18 0,0-25 0,-3-27 0,-6-26 0,4 42 0,0 0 0,-1-1 0,0 1 0,-3-41 0,5 19 0,2 21 0,2 17 0,0 14 0,0 8 0,0 5 0,0 1 0,0 2 0,0 0 0,0 4 0,0 1 0</inkml:trace>
  <inkml:trace contextRef="#ctx0" brushRef="#br0" timeOffset="5732">4840 2240 24575,'1'-5'0,"-10"3"0,-12 0 0,-15 2 0,-6 0 0,-3 0 0,1 0 0,8 1 0,7 3 0,8 7 0,9 8 0,4 7 0,3 5 0,2 26 0,2-7 0,3 15 0,4-22 0,11-6 0,13-9 0,10-1 0,5-4 0,2-5 0,-2-5 0,-6-5 0,-6-7 0,-10-10 0,-4-18 0,-1-18 0,-6-16 0,-2-5 0,-5 2 0,-2 12 0,0 11 0,-3 16 0,0 20 0,3 19 0,5 20 0,10 15 0,13 7 0,13-1 0,9-9 0,3-11 0,-4-14 0,-10-9 0,-9-6 0,-8-5 0,-5-7 0,-3-10 0,0-13 0,-3-9 0,-4-6 0,-3-5 0,-4-3 0,-1-3 0,-2 4 0,0 7 0,0 10 0,0 13 0,0 14 0,1 37 0,4 12 0,7 34 0,9-4 0,7-3 0,0-11 0,-2-13 0,-4-13 0,-2-6 0,-4-9 0,0-4 0,-4-2 0,-1-1 0,1 0 0,-1-2 0,3-3 0,-2-2 0,2-1 0,0-2 0,1 0 0,0 0 0,-1-2 0,0-5 0,0-9 0,-2-7 0,-1-1 0,-4 3 0,-4 5 0,-1 4 0,-2-2 0,0-1 0,0-5 0,0-5 0,0-5 0,0-6 0,-2-4 0,-3 1 0,-4 4 0,-1 3 0,-2 5 0,2 5 0,3 10 0,3 6 0</inkml:trace>
  <inkml:trace contextRef="#ctx0" brushRef="#br0" timeOffset="7416">5380 2345 24575,'0'-15'0,"0"-4"0,0-3 0,0-7 0,0-9 0,0-5 0,0-5 0,0 0 0,0 7 0,0 4 0,0 6 0,0 4 0,0 2 0,0 5 0,0 2 0,0 2 0,0 1 0,0 0 0,0 1 0,0 0 0,0-2 0,0-4 0,0-3 0,0-4 0,-1-2 0,-2 0 0,0-2 0,1 4 0,1 11 0,1 7 0</inkml:trace>
  <inkml:trace contextRef="#ctx0" brushRef="#br0" timeOffset="9517">5721 2331 24575,'14'12'0,"4"5"0,10 4 0,1-1 0,-2-6 0,-2-6 0,-2-3 0,-6-11 0,-5-15 0,-2-22 0,0-17 0,3-6 0,-1 2 0,-1 10 0,-4 8 0,-2 6 0,-1 8 0,-1 7 0,-2 9 0,-1 13 0,1 17 0,7 17 0,9 16 0,10 10 0,10 1 0,3-4 0,5-9 0,0-11 0,3-10 0,3-12 0,7-6 0,9-10 0,5-17 0,-3-17 0,-10-20 0,-15-12 0,-18 1 0,-12 0 0,-11 8 0,-11 8 0,-11 9 0,-12 11 0,-6 11 0,2 11 0,7 7 0,11 4 0,4 6 0,5 10 0,3 11 0,2 12 0,18 9 0,20 9 0,27 2 0,20-4 0,4-13 0,-8-19 0,-33-12 0,-17-9 0</inkml:trace>
  <inkml:trace contextRef="#ctx0" brushRef="#br0" timeOffset="11066">5172 3254 24575,'-14'0'0,"-3"0"0,2 0 0,2 1 0,5 3 0,6 1 0,15 2 0,37 5 0,43 8 0,-29-7 0,4 2 0,7 3 0,1 2 0,-3 0 0,-2 2 0,-9-1 0,-3 1 0,-10-1 0,-5 5 0,-5 10 0,-7 4 0,1 24 0,-10 29 0,-22-17 0,-13 1 0,-15-7 0,-22-10 0,-18-15 0,-14-13 0,-11-13 0,-3-21 0,46-9 0,1-6 0,3-5 0,2-3 0,-27-34 0,21 1 0,22 11 0,16 9 0,7 18 0,4 8 0</inkml:trace>
  <inkml:trace contextRef="#ctx0" brushRef="#br0" timeOffset="12003">6072 2970 24575,'16'25'0,"17"27"0,-3-8 0,2 7 0,3 9 0,0 5 0,0 5 0,-1 1 0,-5-4 0,-3-2 0,-6-10 0,-3-4 0,13 29 0,-13-30 0,-6-19 0,-6-18 0,-3-6 0</inkml:trace>
  <inkml:trace contextRef="#ctx0" brushRef="#br0" timeOffset="12899">5970 3412 24575,'0'-5'0,"12"3"0,28-4 0,30-9 0,-24 0 0,2-4 0,4-4 0,0-3 0,-4-3 0,-2-2 0,-4 1 0,-4 0 0,20-20 0,-18 12 0,-16 17 0,-10 10 0,-5 6 0,-5 4 0,-1-1 0</inkml:trace>
  <inkml:trace contextRef="#ctx0" brushRef="#br0" timeOffset="14015">6616 3056 24575,'19'46'0,"10"6"0,7 10 0,1-1 0,-5-6 0,-5-6 0,5 7 0,-10-21 0,1 2 0,-14-25 0,-2-2 0,-1-2 0,0 1 0,-3 0 0,-13-10 0,-16-19 0,-14-21 0,-6-22 0,7-11 0,12-3 0,11 2 0,9 5 0,6 7 0,2 7 0,5 11 0,6 11 0,4 9 0,1 6 0,-3 0 0,-3 4 0,-6 6 0,-2 4 0</inkml:trace>
  <inkml:trace contextRef="#ctx0" brushRef="#br0" timeOffset="15350">7167 3083 24575,'0'-12'0,"0"-3"0,0 0 0,0-4 0,0 2 0,0 3 0,-2 1 0,-8 1 0,-11 0 0,-10 2 0,-6 3 0,1 6 0,2 1 0,4 3 0,7 5 0,6 5 0,8 8 0,0 11 0,-3 10 0,-2 9 0,2 2 0,3-4 0,6-4 0,4-4 0,10 1 0,22 4 0,23 3 0,23-2 0,8-6 0,-4-13 0,-4-13 0,-9-7 0,-10-12 0,-9-10 0,-12-8 0,-12-8 0,-13 12 0,-7 4 0</inkml:trace>
  <inkml:trace contextRef="#ctx0" brushRef="#br0" timeOffset="17900">7722 2733 24575,'0'40'0,"0"22"0,0-11 0,0 4 0,1 10 0,2 2 0,2 7 0,3 1 0,2-6 0,4-3 0,2-12 0,2-4 0,20 23 0,11-34 0,-10-26 0,9-26 0,-14-28 0,-1-26 0,-9-19 0,-10-11 0,-10 47 0,-2 0 0,-1-43 0,-1 15 0,-4 20 0,-4 19 0,-4 14 0,-2 14 0,6 14 0,10 13 0,17 10 0,17 3 0,12-1 0,9-5 0,2-9 0,-4-6 0,-6-5 0,-13-3 0,-12-3 0,-10-10 0,-8-19 0,-4-15 0,-2-9 0,0-1 0,0 8 0,1 9 0,3 14 0,3 12 0,1 15 0,5 18 0,0 19 0,4 17 0,0 4 0,-4-8 0,0-12 0,-6-13 0,-3-13 0,-2-23 0,-3-28 0,-4-26 0,-2-13 0,1 5 0,2 17 0,3 17 0,4 17 0,4 16 0,5 17 0,4 16 0,1 8 0,-4 2 0,-5-6 0,-3-14 0,-2-21 0,-1-31 0,1-34 0,6-23 0,-2 41 0,1 0 0,13-39 0,1 23 0,-3 27 0,-5 20 0,-2 13 0,0 7 0,2 14 0,5 16 0,8 15 0,6 4 0,6-8 0,3-11 0,-4-13 0,-16-10 0,-8-5 0</inkml:trace>
  <inkml:trace contextRef="#ctx0" brushRef="#br0" timeOffset="19265">9139 1771 24575,'0'38'0,"0"13"0,0 14 0,0 4 0,0-9 0,3-17 0,5-17 0,6-14 0,11-8 0,9-4 0,9-4 0,6-4 0,-1-3 0,-4 0 0,-6 5 0,-8 3 0,-5 6 0,-6 9 0,-7 12 0,-6 9 0,-4 5 0,-11-2 0,-17-2 0,-22-2 0,16-15 0,-1-4 0</inkml:trace>
  <inkml:trace contextRef="#ctx0" brushRef="#br0" timeOffset="21283">7191 3120 24575,'-6'5'0,"-2"-3"0,-3 0 0,0-2 0,2 0 0,-1 3 0,-3 3 0,-5 5 0,-4 3 0,1 0 0,0 1 0,2-3 0,2 0 0,4-2 0,4 2 0,4-6 0,4 0 0</inkml:trace>
  <inkml:trace contextRef="#ctx0" brushRef="#br0" timeOffset="135614">2498 43 24575,'-23'0'0,"-26"0"0,-24 0 0,24 0 0,-2 0 0,-5 0 0,-1 0 0,-5 0 0,-2 0 0,-5 0 0,-3 0 0,-5-1 0,-4 2 0,-8 3 0,-1 4 0,3 3 0,1 5 0,1 4 0,1 5 0,8 5 0,2 3 0,6 2 0,1 2 0,-1 1 0,2 2 0,3 0 0,1 1 0,3-2 0,3 1 0,3-1 0,3 1 0,3-2 0,2 1 0,3-1 0,2 0 0,3 0 0,3 1 0,2 1 0,3 1 0,4 3 0,3 1 0,4 1 0,3 2 0,3 5 0,2 1 0,2 6 0,3 1 0,1 5 0,1 0 0,1 2 0,1-1 0,1-4 0,1-1 0,2-8 0,4-1 0,22 39 0,21-11 0,-14-45 0,3-2 0,4-2 0,3-3 0,3-2 0,1-2 0,3-2 0,2-2 0,2-1 0,1-1 0,3-2 0,1-1 0,2-1 0,1-2 0,3-2 0,1-3 0,0-2 0,1-2 0,0-1 0,-1-3 0,1 0 0,-1-3 0,-2-2 0,-1-3 0,-2-3 0,-2-4 0,-1-2 0,-2-3 0,-1 0 0,-1-2 0,0 0 0,1 0 0,5 0 0,0 0 0,3-1 0,0-1 0,4-1 0,1-1 0,0 0 0,0-2 0,0-4 0,1-2 0,2-4 0,-1-1 0,-1-3 0,-1-1 0,-1-3 0,0 0 0,-4 1 0,-3-2 0,-4 2 0,-2-2 0,-5 2 0,-2-2 0,-7 3 0,-4-2 0,-4 1 0,-3-1 0,-5 2 0,-2-2 0,14-42 0,-7 1 0,-12 2 0,-7-2 0,-5 0 0,-5 3 0,0 8 0,-4 9 0,-10 9 0,-17 5 0,-24 4 0,-25 4 0,32 24 0,-2 1 0,-2 0 0,-1 2 0,0 2 0,0 3 0,0 2 0,1 3 0,-46 0 0,8 8 0,8-2 0,4-5 0,2-6 0,0-3 0,-2 1 0,1-1 0,-8 3 0,-6 2 0,2 4 0,9 5 0,22 2 0,28 0 0,14 0 0</inkml:trace>
  <inkml:trace contextRef="#ctx0" brushRef="#br0" timeOffset="137800">197 1476 24575,'0'16'0,"0"2"0,0-2 0,0 1 0,0 2 0,4-3 0,4 4 0,10 7 0,-3-9 0,1 5 0,-8-14 0,-3-2 0,-1 0 0,0-1 0,2 1 0,-1 0 0,0 3 0,2 1 0,-2 3 0,0 1 0,0-1 0,-3 1 0,2-1 0,-2-1 0,1-1 0,-2-2 0,1-1 0,3 2 0,1 3 0,3 2 0,1 5 0,-3 1 0,0 0 0,-2-2 0,-3-4 0,2-5 0,-4-6 0,2-3 0</inkml:trace>
  <inkml:trace contextRef="#ctx0" brushRef="#br0" timeOffset="139281">183 1739 24575,'-5'-6'0,"3"-3"0,0-9 0,2-8 0,0-10 0,0-8 0,0-2 0,5-1 0,8 4 0,14 4 0,9 2 0,4 5 0,-1 5 0,-8 6 0,-1 8 0,-1 4 0,4 1 0,3 3 0,0 0 0,-3 3 0,0 2 0,3 1 0,0 4 0,-5 6 0,-6 5 0,-10 5 0,-7 6 0,-5 5 0,-3 6 0,-4 0 0,-8-2 0,-9-3 0,-11-2 0,-8-1 0,-2-1 0,1-3 0,6-4 0,6-2 0,2-2 0,3-2 0,3-5 0,8-5 0,6-4 0</inkml:trace>
  <inkml:trace contextRef="#ctx0" brushRef="#br0" timeOffset="140999">672 1718 24575,'5'-4'0,"1"0"0,1 4 0,2 0 0,11 2 0,-3 3 0,7 1 0,-8 3 0,-2 1 0,0-1 0,-3 1 0,-1-1 0,0-2 0,0 1 0,5 0 0,-1 0 0,0 0 0,-2-2 0,-5 1 0,-3-3 0,-5-8 0,-8-12 0,-2-12 0,1-6 0,5-1 0,4 4 0,1 6 0,0 1 0,0 2 0,0 0 0,5 3 0,8 3 0,8 1 0,7 2 0,-1 2 0,-4 4 0,-11 3 0,-3 2 0</inkml:trace>
  <inkml:trace contextRef="#ctx0" brushRef="#br0" timeOffset="142398">1375 1435 24575,'-2'14'0,"0"6"0,-1 13 0,1 10 0,2 11 0,0 7 0,2 1 0,6-4 0,23 6 0,2-24 0,18 3 0,-10-21 0,-3-6 0,-5-7 0,-5-5 0,-3-4 0,-4-1 0,0-6 0,-3-9 0,-5-9 0,-5-15 0,-6-14 0,-9-15 0,-16-11 0,-16-1 0,-14 8 0,-5 17 0,5 20 0,2 18 0,4 11 0,5 5 0,8 2 0,12 2 0,7 3 0,5 5 0,3 1 0,2-3 0,3-4 0</inkml:trace>
  <inkml:trace contextRef="#ctx0" brushRef="#br0" timeOffset="144564">1960 1362 24575,'-4'-4'0,"2"7"0,0 13 0,2 15 0,0 12 0,0 5 0,3 0 0,5-3 0,8-4 0,6 1 0,1-3 0,-1-4 0,-4-6 0,-4-8 0,-4-6 0,-2-5 0,-1-4 0,0-1 0,3-2 0,1-1 0,3 0 0,2-2 0,0-7 0,0-11 0,0-19 0,-3-23 0,-2-21 0,-5-10 0,-4-5 0,-6 0 0,-10 8 0,-15 2 0,-14 7 0,-5 9 0,0 6 0,4 5 0,0 3 0,3 6 0,6 5 0,10 9 0,8 11 0,8 10 0,12 20 0,15 19 0,19 23 0,18 22 0,-22-28 0,2 2 0,2 3 0,0 1 0,-1-1 0,0-2 0,-3-3 0,-1-1 0,22 29 0,-9-13 0,-2-4 0,-6-4 0,-3-3 0,-6-6 0,-6-7 0,-6-8 0,-3-8 0,-3-4 0,-2-5 0,3 2 0,1 2 0,4 2 0,-7-5 0,-1-3 0</inkml:trace>
  <inkml:trace contextRef="#ctx0" brushRef="#br0" timeOffset="146665">2001 1151 24575,'0'13'0,"0"1"0,0 6 0,0 1 0,0 1 0,0-3 0,0-3 0,0-6 0,0 0 0,0-1 0,0 0 0,0 1 0,0-2 0,0-3 0,0-22 0,0-9 0,0-21 0,3 5 0,4 4 0,4 9 0,4 6 0,2 4 0,0 4 0,2 3 0,-2 2 0,-4 4 0,-4 2 0,-1 2 0,-4 1 0,-1 1 0</inkml:trace>
  <inkml:trace contextRef="#ctx0" brushRef="#br0" timeOffset="149048">2402 1063 24575,'6'-10'0,"1"-10"0,-2-13 0,0-9 0,0 0 0,0 6 0,0 6 0,0 3 0,-3 0 0,0 0 0,-2 3 0,0 3 0,0 4 0,0 6 0,0 8 0,0 14 0,0 4 0,0 6 0,0 1 0,0 5 0,0 6 0,0 4 0,0 2 0,0 1 0,2 2 0,5-3 0,6-1 0,5-2 0,2-3 0,-1-3 0,1-2 0,-1-1 0,0-3 0,1 0 0,-2-3 0,1-5 0,0-3 0,-1-3 0,-2-4 0,0-2 0,-2-2 0,-3-2 0,-2-5 0,-1-7 0,-3-13 0,-1-15 0,-1-9 0,-3-7 0,0-2 0,0-1 0,0 2 0,0 7 0,-1 13 0,-1 12 0,-1 12 0,1 15 0,1 17 0,4 17 0,5 13 0,8 3 0,7-5 0,3-8 0,-1-9 0,-4-8 0,-10-11 0,-3-4 0</inkml:trace>
  <inkml:trace contextRef="#ctx0" brushRef="#br0" timeOffset="150481">3027 720 24575,'-9'-5'0,"-2"2"0,-1 3 0,1 3 0,1 6 0,3 8 0,2 9 0,2 5 0,-2 4 0,3 1 0,-1-3 0,1 3 0,2 3 0,0 4 0,3 2 0,6-3 0,7-5 0,10-5 0,4-4 0,3-1 0,0-6 0,-3-4 0,0-6 0,0-6 0,0-2 0,0-6 0,1-4 0,-1-6 0,-1-5 0,-2-1 0,-3 0 0,-6 0 0,-5 3 0,-6 2 0,-4 6 0,-1 4 0</inkml:trace>
  <inkml:trace contextRef="#ctx0" brushRef="#br0" timeOffset="152048">3120 379 24575,'10'-4'0,"7"10"0,12 16 0,10 16 0,7 15 0,2 6 0,-2 1 0,-7-4 0,-4-9 0,-4-8 0,0-8 0,0-3 0,-4-3 0,-3-3 0,-4-4 0,-4-3 0,-3-3 0,-5-2 0,-2-2 0,-2-1 0,0-3 0,0 1 0,-1-2 0,-1-1 0</inkml:trace>
  <inkml:trace contextRef="#ctx0" brushRef="#br0" timeOffset="153332">3369 765 24575,'6'-7'0,"1"-1"0,4 3 0,1-1 0,4 1 0,3-2 0,1-3 0,2-2 0,-4-2 0,0 2 0,-2 0 0,1 1 0,-1-2 0,2-4 0,1-1 0,-1 0 0,-6 6 0,-3 5 0,-4 1 0,-2 4 0,-1 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44:35.418"/>
    </inkml:context>
    <inkml:brush xml:id="br0">
      <inkml:brushProperty name="width" value="0.05" units="cm"/>
      <inkml:brushProperty name="height" value="0.05" units="cm"/>
    </inkml:brush>
  </inkml:definitions>
  <inkml:trace contextRef="#ctx0" brushRef="#br0">0 9 24575,'57'-5'0,"3"3"0,11 1 0,7 0 0,9 1 0,5 1-1298,-8-1 0,5 0 0,2 0 1,4 0 1297,-3 0 0,2 0 0,3 0 0,2 0 0,0 0-401,-10-1 0,2 1 0,1 0 0,0 0 0,1 0 0,-2 1 401,1-1 0,-1 0 0,0 0 0,0 1 0,0 0 0,0 1 0,1 1 0,1 0 0,0 0 0,-1 1 0,0 1 0,-1 0 0,-3 1 0,-2 0 0,1 1 0,-2 0 0,1 1 0,-1 1-97,-2 0 0,0 1 1,0 0-1,0 1 1,-1 0-1,0 1 97,14 2 0,1 1 0,-1 0 0,-1 0 0,-2 0-229,-7-1 0,-1 1 0,-2-1 0,0 0 1,-3 1 228,8 1 0,-2 0 0,-2-1 0,-2 1 381,13 1 1,-2 0 0,-1-1-382,-7-2 0,0-1 0,-2-1 0,-4-1 0,-1-1 0,-1 0 0,0 1 0,-1-1 0,-1 1 821,-2 0 0,-2 0 0,0 1-821,-4 1 0,0 0 0,-1 1 0,1 1 0,0 1 0,-1 0 0,-1 0 0,0 0 0,0 0 0,1 1 0,0-1 0,0 0 0,31 6 0,-1-1 0,-4 0 0,-1 2 0,-4 0 0,-2 0 0,-7 0 0,-3 1 1297,-4 0 1,-3-1-1298,-8-3 0,-3-1 890,-8-3 1,-2-2-891,36 7 951,-12-8-951,-3-5 386,-3-4-386,-5 1 0,-6 0 0,-7 0 0,-6 1 0,-7-1 0,-6-1 0,-8 0 0,-9-4 0,-5 2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56:13.369"/>
    </inkml:context>
    <inkml:brush xml:id="br0">
      <inkml:brushProperty name="width" value="0.05" units="cm"/>
      <inkml:brushProperty name="height" value="0.05" units="cm"/>
    </inkml:brush>
  </inkml:definitions>
  <inkml:trace contextRef="#ctx0" brushRef="#br0">944 0 24575,'-93'0'0,"2"0"0,8 0 0,0 0 0,-3 0 0,2 0 0,8 0 0,13 1 0,15 6 0,11 4 0,7 8 0,3 5 0,3 4 0,1 4 0,1 3 0,4 0 0,0 4 0,2 3 0,4 1 0,8 5 0,1 4 0,1 16 0,2-12 0,3 0 0,6 9 0,9-1 0,9-5 0,7-5 0,4-8 0,6-11 0,6-10 0,8-9 0,6-8 0,10-5 0,10-3 0,5-3 0,7-6 0,-5-9 0,-5-7 0,-3-4 0,-7-4 0,-3-1 0,-4-4 0,-2-2 0,-5 1 0,-2-1 0,-9 2 0,-7 1 0,-10 5 0,-8 4 0,-4 3 0,-3 3 0,-5-2 0,-4 2 0,-6 0 0,-5-3 0,-8-2 0,-14-9 0,-17-7 0,-15-4 0,-7 6 0,-7 8 0,-2 13 0,4 10 0,9 6 0,14 4 0,10 0 0,14 3 0,8-3 0,9 3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56:23.720"/>
    </inkml:context>
    <inkml:brush xml:id="br0">
      <inkml:brushProperty name="width" value="0.05" units="cm"/>
      <inkml:brushProperty name="height" value="0.05" units="cm"/>
    </inkml:brush>
  </inkml:definitions>
  <inkml:trace contextRef="#ctx0" brushRef="#br0">1378 1 24575,'-25'0'0,"-22"0"0,-31 0 0,-21 0 0,48 0 0,0 0 0,-1 0 0,-1 0 0,2 0 0,1 0 0,-50 0 0,5 0 0,8 0 0,7 3 0,6 10 0,3 11 0,5 12 0,7 6 0,10-2 0,10 0 0,8 2 0,5 5 0,6 8 0,6 9 0,7 7 0,5 15 0,2 11 0,-1-45 0,2 1 0,0 1 0,2 0 0,3-2 0,2-1 0,4 0 0,3-1 0,4 2 0,4 0 0,3 1 0,2-1 0,3 2 0,2-1 0,5 0 0,3-3 0,3-5 0,4-4 0,4-5 0,2-4 0,1-6 0,2-4 0,-1-5 0,0-4 0,1-3 0,-1-2 0,1-3 0,0-2 0,1-1 0,-1-2 0,-1 1 0,-1-2 0,-2-1 0,0-3 0,0-2 0,-1-3 0,2-4 0,0-2 0,1-3 0,-1-2 0,0 0 0,-1-1 0,-1 0 0,-1-2 0,-3 0 0,-3-1 0,-1-1 0,-2-3 0,30-30 0,-16-6 0,-10-4 0,-12-7 0,-6-4 0,-5-4 0,-10-3 0,-5 0 0,-8 5 0,-10 7 0,-13 7 0,-16 0 0,-18-8 0,23 34 0,-3 0 0,-3 0 0,-1 1 0,-2 2 0,-2 1 0,3 3 0,0 2 0,-33-23 0,6 12 0,0 16 0,0 12 0,-4 8 0,1 5 0,6 0 0,5 3 0,11 0 0,14 0 0,18 0 0,10 0 0</inkml:trace>
  <inkml:trace contextRef="#ctx0" brushRef="#br0" timeOffset="1433">63 1179 24575,'0'47'0,"0"18"0,0 30 0,0-39 0,0 2 0,0 1 0,0 2 0,-1 4 0,2 0 0,0 3 0,1 1 0,1 3 0,3 0 0,2 2 0,1 1 0,4-1 0,1-1 0,1-1 0,1-1 0,-1-4 0,0 0 0,0-5 0,-1-1 0,-1-5 0,-1-1 0,1-4 0,-1-2 0,14 45 0,1-9 0,-1-12 0,-5-15 0,-8-17 0,-7-21 0,-6-10 0</inkml:trace>
  <inkml:trace contextRef="#ctx0" brushRef="#br0" timeOffset="3549">2266 943 24575,'5'31'0,"-2"24"0,-3 33 0,0-31 0,0 1 0,0 3 0,0 0 0,0 1 0,0 1 0,0-2 0,0 0 0,0-1 0,0 0 0,0 1 0,0 1 0,0-2 0,0 0 0,0-1 0,0 1 0,0 0 0,0 0 0,2-2 0,0 1 0,2 1 0,1 0 0,1-3 0,1-2 0,8 41 0,-3-18 0,-4-16 0,-2-12 0,-1-10 0,-1-9 0,-1-7 0,0-4 0,-1-2 0,1 1 0,-1-2 0,-2-1 0,0 0 0,2 0 0,1 3 0,-1 0 0,0-1 0,-2-3 0,0-3 0,0-4 0,0-1 0,-4 2 0,-22 3 0,-38 7 0,11-5 0,-5 0 0,-15 2 0,-4-1 0,-6 0 0,-1-1 0,1-2 0,1-2 0,3-2 0,1-2 0,4-1 0,2-1 0,4 1 0,2-1 0,3 0 0,3 1 0,4-2 0,3 0 0,-39 2 0,20 1 0,17-1 0,12 0 0,5-3 0,3-1 0,2-1 0,5 0 0,3 0 0,3 0 0,1 0 0,-1 0 0,2 0 0,8 0 0,6 0 0</inkml:trace>
  <inkml:trace contextRef="#ctx0" brushRef="#br0" timeOffset="5067">804 2011 24575,'-14'0'0,"0"0"0,4 1 0,3 6 0,2 9 0,3 15 0,1 12 0,1 3 0,5-7 0,14-8 0,16-8 0,20-3 0,15-4 0,5-2 0,5 1 0,-5 2 0,-4 4 0,-5 3 0,-4 5 0,-5 9 0,-9 8 0,-11 4 0,-15-5 0,-11-6 0,-9-6 0,-18 0 0,-22 5 0,-19-2 0,-12-5 0,-6-13 0,-1-20 0,1-25 0,4-23 0,16-18 0,21 0 0,17 14 0,12 24 0,4 14 0</inkml:trace>
  <inkml:trace contextRef="#ctx0" brushRef="#br0" timeOffset="6833">1453 2046 24575,'26'0'0,"2"0"0,1 0 0,-8-2 0,-12 2 0,-6 8 0,-2 18 0,0 20 0,-1 12 0,0 7 0,-3-4 0,-2-8 0,-5-8 0,-3-12 0,3-10 0,3-10 0,14-11 0,18-11 0,21-10 0,16 0 0,5 5 0,-1 6 0,-6 6 0,-5 2 0,-10 7 0,-8 10 0,-7 8 0,-6 7 0,-4 2 0,-7-5 0,-2 1 0,-6-1 0,-2-1 0,-1-1 0,-2-3 0,0-2 0,-7 3 0,-9-1 0,-14-3 0,-10-4 0,-3-8 0,2-4 0,9-4 0,8-1 0,8 0 0,4 0 0,1 0 0,-4 0 0,-5 0 0,-1 0 0,-1 0 0,5 0 0,7 0 0,4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56:15.186"/>
    </inkml:context>
    <inkml:brush xml:id="br0">
      <inkml:brushProperty name="width" value="0.05" units="cm"/>
      <inkml:brushProperty name="height" value="0.05" units="cm"/>
    </inkml:brush>
  </inkml:definitions>
  <inkml:trace contextRef="#ctx0" brushRef="#br0">440 955 24575,'-38'0'0,"2"0"0,-6 0 0,2 8 0,0 12 0,4 10 0,7 10 0,8-3 0,7-2 0,8-7 0,4-4 0,2-1 0,0-1 0,0 0 0,0-1 0,9-6 0,17-3 0,23-2 0,25 2 0,14 4 0,-1 2 0,-8 2 0,-19-1 0,-17 2 0,-11 0 0,-10 2 0,-4 4 0,-7 2 0,-6 1 0,-3 1 0,-4-3 0,-9 0 0,-11-2 0,-12-3 0,-4-5 0,2-8 0,4-8 0,4-19 0,2-15 0,6-15 0,7-5 0,6 6 0,5 22 0,2 8 0</inkml:trace>
  <inkml:trace contextRef="#ctx0" brushRef="#br0" timeOffset="1434">811 1048 24575,'5'-9'0,"14"3"0,13 4 0,7 2 0,-2 0 0,-12 0 0,-7 5 0,-6 14 0,-5 16 0,-3 17 0,-4 8 0,0-2 0,-4-6 0,-2-12 0,-3-10 0,0-13 0,3-13 0,3-13 0,5-12 0,9-7 0,13-3 0,18 2 0,15 6 0,10 7 0,5 9 0,-3 10 0,-4 14 0,-9 16 0,-12 16 0,-10 10 0,-13-3 0,-11-7 0,-9-9 0,-15-9 0,-18-4 0,-19-8 0,-13-9 0,7-21 0,23 7 0,16-12 0</inkml:trace>
  <inkml:trace contextRef="#ctx0" brushRef="#br0" timeOffset="3417">1 411 24575,'0'38'0,"0"22"0,0 25 0,0-34 0,0 1 0,0 1 0,0-1 0,0 43 0,0-5 0,0-9 0,0-2 0,2-6 0,8 18 0,0-24 0,6 13 0,-4-26 0,2-3 0,1-4 0,1-4 0,-1-3 0,-1-1 0,0-3 0,-2-2 0,1 0 0,-1 0 0,-2-1 0,1 2 0,-1-1 0,0 1 0,0 0 0,-2-4 0,-1-1 0,-3-3 0,-1 0 0,1 0 0,-2-1 0,1-2 0,1-2 0,-2 1 0,3-1 0,-1 0 0,1-1 0,-1-3 0,-1-8 0,-1-3 0</inkml:trace>
  <inkml:trace contextRef="#ctx0" brushRef="#br0" timeOffset="5283">1471 1 24575,'0'41'0,"1"14"0,6 24 0,7 10 0,11 6 0,9-2 0,-16-45 0,1-1 0,3 3 0,0 1 0,0 1 0,-1 1 0,0 1 0,-1 0 0,0-2 0,-1 0 0,-2-2 0,0-1 0,17 40 0,-1-11 0,-5-10 0,-4-15 0,-3-8 0,-2-6 0,-2-3 0,0 2 0,0 4 0,0 4 0,-1 4 0,0 2 0,-2-4 0,-3-6 0,-4-7 0,-2-7 0,-2-7 0,-1-6 0,-2-5 0,-5-3 0,-13 0 0,-19 4 0,-23 5 0,-24 1 0,31-8 0,-4 0 0,-6-2 0,-3-1 0,-4 1 0,-1 1 0,0 0 0,0 2 0,6 0 0,1 2 0,2 1 0,2 0 0,5 0 0,1-1 0,3 1 0,2-1 0,-47 13 0,7-1 0,8 0 0,9-1 0,10-1 0,8-1 0,6-2 0,4-1 0,6-2 0,2-1 0,4 0 0,4 0 0,6 0 0,7-2 0,5-1 0,4-2 0,3-4 0,2-3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56:38.987"/>
    </inkml:context>
    <inkml:brush xml:id="br0">
      <inkml:brushProperty name="width" value="0.05" units="cm"/>
      <inkml:brushProperty name="height" value="0.05" units="cm"/>
    </inkml:brush>
  </inkml:definitions>
  <inkml:trace contextRef="#ctx0" brushRef="#br0">1675 188 24575,'-15'0'0,"-7"0"0,-13 0 0,-10 0 0,-4 0 0,-4 0 0,-4 0 0,-6 6 0,-6 13 0,-2 11 0,0 12 0,6 3 0,1 0 0,-1 0 0,3 0 0,1 0 0,9-1 0,10-1 0,9-1 0,8-1 0,6 1 0,6 0 0,6 2 0,4 4 0,3 4 0,0 2 0,4 2 0,7-4 0,10-1 0,12 0 0,13 2 0,9 0 0,8-2 0,8-1 0,4-6 0,5-6 0,6-5 0,6-9 0,4-9 0,-45-10 0,1-1 0,2-3 0,0 0 0,4-1 0,1 0 0,2 0 0,0-2 0,1-3 0,0-2 0,0-3 0,0-3 0,-2-2 0,-1-3 0,-1-2 0,-2-1 0,-3-1 0,-1 0 0,-1-1 0,-2-1 0,-2 0 0,-1-1 0,40-25 0,-9-1 0,-15 0 0,-15-6 0,-10-10 0,-11-19 0,-16 37 0,-3-3 0,-2-2 0,-2 0 0,-5 3 0,-3 0 0,-20-38 0,-18 13 0,-17 10 0,-13 4 0,-7 6 0,-1 11 0,4 7 0,4 8 0,0 7 0,-2 3 0,-8 7 0,-8 7 0,-1 3 0,0 3 0,2 1 0,6 4 0,8 7 0,9 6 0,10 4 0,7 1 0,5 1 0,7-1 0,7-1 0,12-4 0,7-7 0,10-4 0</inkml:trace>
  <inkml:trace contextRef="#ctx0" brushRef="#br0" timeOffset="1482">707 1070 24575,'0'22'0,"0"13"0,0 14 0,0 11 0,0 5 0,0 1 0,0 2 0,2-2 0,1-7 0,7 9 0,-4-24 0,4 8 0,-5-22 0,-2 0 0,-1-4 0,-1-2 0,1 1 0,0 2 0,2 5 0,0 3 0,-2-1 0,1-5 0,-2-3 0,-1-5 0,0-1 0,0-2 0,0-7 0,0-3 0</inkml:trace>
  <inkml:trace contextRef="#ctx0" brushRef="#br0" timeOffset="2782">2854 901 24575,'0'36'0,"0"15"0,0 18 0,0 10 0,0 5 0,0-4 0,0-4 0,0-2 0,0-4 0,0-4 0,0-7 0,0-5 0,0-6 0,0-6 0,3-4 0,-1-9 0,1-5 0,0-2 0,0-4 0,-2-8 0,1-2 0</inkml:trace>
  <inkml:trace contextRef="#ctx0" brushRef="#br0" timeOffset="4849">771 2063 24575,'10'0'0,"4"6"0,12 12 0,9 14 0,13 15 0,6 11 0,6 8 0,2 5 0,3 2 0,3 1 0,0-4 0,4-5 0,2-7 0,-4-12 0,0-9 0,-2-8 0,-5-11 0,-1-6 0,-7-6 0,-3-6 0,2-1 0,2-5 0,3-9 0,2-11 0,1-12 0,3-2 0,-1-1 0,-5-1 0,-3 1 0,-3-5 0,-3-3 0,-5 0 0,-9-5 0,-7-4 0,-1-4 0,-3-3 0,-2 1 0,-2 3 0,-4 2 0,0 5 0,1 6 0,0 9 0,-1 8 0,-1 5 0,-2 2 0,0 1 0,-1 3 0,-4 3 0,-3 10 0,-4 2 0</inkml:trace>
  <inkml:trace contextRef="#ctx0" brushRef="#br0" timeOffset="9765">255 3215 24575,'0'30'0,"0"17"0,0 33 0,0-30 0,0 1 0,0 3 0,0 0 0,0 2 0,0-1 0,0 43 0,0-18 0,0-14 0,0-20 0,0-14 0,0-3 0,0-5 0,2 1 0,1-1 0,1-4 0,-1-8 0,-2-6 0</inkml:trace>
  <inkml:trace contextRef="#ctx0" brushRef="#br0" timeOffset="11665">1 3276 24575,'0'-29'0,"0"-6"0,5-14 0,10-2 0,11 6 0,12 6 0,5 13 0,5 10 0,0 9 0,1 5 0,-1 2 0,-4 4 0,-3 10 0,-6 15 0,-6 13 0,-3 13 0,-9 4 0,-7 3 0,-5 0 0,-5 0 0,-1 0 0,-6-5 0,-8-4 0,-4-10 0,-4-11 0,5-6 0,1-10 0,2-6 0,1-5 0,-2-5 0,5 0 0,9 0 0,14 0 0,15 0 0,8 1 0,2 7 0,-5 9 0,-3 13 0,-3 6 0,-5 0 0,-2-6 0,-4-5 0,-1 0 0,0-3 0,-1 0 0,0-2 0,-7-9 0,0-3 0</inkml:trace>
  <inkml:trace contextRef="#ctx0" brushRef="#br0" timeOffset="12933">855 3715 24575,'20'-22'0,"-5"2"0,-15 6 0,-4 3 0,-3 4 0,-5 2 0,-4 3 0,-1 2 0,-1 5 0,1 9 0,4 8 0,4 8 0,4 7 0,5 7 0,0 9 0,0 5 0,2-2 0,5-5 0,6-11 0,8-10 0,6-6 0,7-9 0,5-5 0,5-6 0,3-5 0,0-5 0,-4-6 0,-8-3 0,-9-2 0,-8 2 0,-10 7 0,-4 2 0</inkml:trace>
  <inkml:trace contextRef="#ctx0" brushRef="#br0" timeOffset="13794">1037 3078 24575,'5'54'0,"10"13"0,9 19 0,-7-37 0,1 0 0,0 5 0,1-1 0,0 1 0,-1 0 0,-1-4 0,-1-1 0,11 33 0,-5-21 0,-9-21 0,-5-11 0,-3-12 0,-3-5 0,0-6 0,0-3 0</inkml:trace>
  <inkml:trace contextRef="#ctx0" brushRef="#br0" timeOffset="15783">1795 3503 24575,'-19'0'0,"-7"0"0,-14 0 0,-4 0 0,2 0 0,4 0 0,7 0 0,4 7 0,4 8 0,1 9 0,5 9 0,2 7 0,6 7 0,4 5 0,3-1 0,18 5 0,2-24 0,14-4 0,-5-24 0,-3-5 0,-3-5 0,-2-11 0,1-10 0,-2-7 0,0-3 0,-3 4 0,-3 4 0,-3 8 0,-3 7 0,0 7 0,3 3 0,3 7 0,5 17 0,10 18 0,12 18 0,11 8 0,5-9 0,-5-13 0,-8-13 0,-10-14 0,-8-6 0,-12-6 0,-5-3 0</inkml:trace>
  <inkml:trace contextRef="#ctx0" brushRef="#br0" timeOffset="16681">2062 3010 24575,'25'81'0,"-1"1"0,-6-35 0,2 1 0,3 20 0,3 9 0,-2-9 0,0-12 0,-2-6 0,11 41 0,-9-17 0,-9-24 0,-8-17 0,-4-10 0,-3-7 0,0-7 0,0-2 0</inkml:trace>
  <inkml:trace contextRef="#ctx0" brushRef="#br0" timeOffset="17709">2141 3699 24575,'6'-4'0,"22"-10"0,19-8 0,17-11 0,-3-5 0,-15 6 0,-12 6 0,-13 7 0,-6 4 0,-3 5 0,-1 2 0,2 0 0,0 1 0,-5 2 0,-3 2 0</inkml:trace>
  <inkml:trace contextRef="#ctx0" brushRef="#br0" timeOffset="18649">2526 3455 24575,'0'21'0,"4"6"0,6 5 0,6 6 0,12 12 0,-8-14 0,3 4 0,-13-21 0,-2-5 0,-2-3 0,2 1 0,-1 2 0,1 2 0,1 1 0,-3-3 0,-2-6 0,-2-4 0</inkml:trace>
  <inkml:trace contextRef="#ctx0" brushRef="#br0" timeOffset="19332">2520 3047 24575,'0'0'0</inkml:trace>
  <inkml:trace contextRef="#ctx0" brushRef="#br0" timeOffset="20531">3072 3288 24575,'-5'-5'0,"-2"3"0,-2 8 0,-1 11 0,2 13 0,1 11 0,2 8 0,3 0 0,0 3 0,5 0 0,10-6 0,12-7 0,10-12 0,2-8 0,-2-7 0,-4-6 0,-1-5 0,0-7 0,-2-12 0,-2-18 0,-6-22 0,-9-17 0,-5-6 0,-8 2 0,-9 10 0,-14 19 0,-13 16 0,-9 17 0,3 10 0,9 5 0,12 5 0,12-2 0,5 2 0</inkml:trace>
  <inkml:trace contextRef="#ctx0" brushRef="#br0" timeOffset="21749">3231 3107 24575,'9'13'0,"6"11"0,8 17 0,12 11 0,4 13 0,-2 1 0,-6-3 0,0 6 0,-13-28 0,2-5 0,-14-35 0,-2-24 0,-4-25 0,-5-21 0,-1-10 0,0 5 0,3 11 0,2 11 0,6 9 0,5 10 0,10 11 0,9 11 0,5 7 0,3 8 0,0 11 0,-2 14 0,-4 16 0,-4 7 0,-3-1 0,-5-5 0,-5-11 0,-6-15 0,-5-9 0</inkml:trace>
  <inkml:trace contextRef="#ctx0" brushRef="#br0" timeOffset="23098">4225 3035 24575,'-9'-5'0,"-3"1"0,-6 4 0,-5 0 0,-2 0 0,-2 0 0,-2 0 0,6 1 0,1 3 0,5 9 0,2 17 0,1 17 0,5 15 0,4 3 0,5-9 0,0-13 0,8-16 0,7-14 0,9-7 0,5-4 0,0-6 0,0-11 0,-1-11 0,-3-11 0,-2-4 0,-6-1 0,-6 5 0,-5 6 0,-4 13 0,-1 14 0,2 18 0,5 19 0,10 12 0,10 5 0,8-7 0,-13-21 0,-5-8 0</inkml:trace>
  <inkml:trace contextRef="#ctx0" brushRef="#br0" timeOffset="23883">4371 2130 24575,'0'55'0,"0"1"0,0 18 0,0 7 0,1-11 0,0 3 0,1 3-635,1 11 1,1 2 0,1 0 634,1 0 0,1-1 0,1 0 0,0-5 0,0-1 0,0-2 204,-1-8 1,0-3 0,-1-3-205,0 10 0,-2-5 157,-2-15 0,-1-5-157,-1 8 0,0-32 0,0-13 0</inkml:trace>
  <inkml:trace contextRef="#ctx0" brushRef="#br0" timeOffset="27198">7363 9 24575,'-23'-5'0,"-21"1"0,-39 4 0,25 0 0,-5 0 0,-7 0 0,-2 0 0,-1 0 0,0 0 0,4 0 0,0 0 0,7 0 0,2 0 0,3 0 0,1 0 0,-2 0 0,1 0 0,0 0 0,0 0 0,0 0 0,0 0 0,3 1 0,0 0 0,-41 3 0,37 5 0,1 2 0,-28 7 0,35-2 0,3 1 0,-9 10 0,13 2 0,11 4 0,7 2 0,4 8 0,3 7 0,4 10 0,4 7 0,5 7 0,2-1 0,3-3 0,12-5 0,20-4 0,18-6 0,18-10 0,12-9 0,8-8 0,7-5 0,-44-13 0,1-1 0,2-1 0,0-1 0,1-1 0,1-2 0,0 0 0,0-2 0,-4 0 0,0-1 0,43-1 0,-3-3 0,1-9 0,-42 1 0,0-3 0,3-3 0,0-3 0,2-3 0,0-2 0,-1 0 0,0-1 0,-3 1 0,-1-1 0,-3 1 0,0-1 0,34-21 0,-12 4 0,-12 1 0,-12 3 0,-4-1 0,-6-1 0,-2-4 0,3-4 0,-2-4 0,-3-2 0,-4 4 0,-12 5 0,-6 5 0,-7 4 0,-6 7 0,-8 9 0,-14 7 0,-17 9 0,-17 3 0,-16 2 0,-18 0 0,40 0 0,4 0 0</inkml:trace>
  <inkml:trace contextRef="#ctx0" brushRef="#br0" timeOffset="28697">5406 850 24575,'1'31'0,"8"31"0,2-7 0,1 9 0,8 28 0,2 9-1010,-2-18 0,2 4 0,0 3 1010,-4-13 0,1 2 0,-1 2 0,1 0 0,1 4 0,0 0 0,-1 0 0,0-1 0,0-2 0,0 0 0,-1-1 0,-1-1 0,3 17 0,-2-2 0,0-4 236,-3-13 0,0-3 0,-2-3-236,4 19 0,-1-7 277,-3-19 1,0-6-278,6 26 0,-5-32 0,-6-22 1559,-5-10-1559,1-7 0,-3-5 0,0-5 0</inkml:trace>
  <inkml:trace contextRef="#ctx0" brushRef="#br0" timeOffset="30081">7698 216 24575,'0'38'0,"0"36"0,0-12 0,0 8 0,0 26 0,0 7-792,0-24 0,0 3 1,0 2 791,0 11 0,0 2 0,0 1 0,0-23 0,0 1 0,0 0 0,0-2 0,-1 21 0,1-1 0,1-2 0,-1-7 0,2-2 0,0-3 248,0-10 0,1-3 1,0-2-249,2 18 0,1-4 197,0-10 1,1-4-198,-2-10 0,-1-3 0,3 35 0,-1-15 1223,-1-12-1223,1-11 12,-2-4-12,1-6 0,-2-3 0,2-6 0,-3-5 0,1-12 0,-1-5 0</inkml:trace>
  <inkml:trace contextRef="#ctx0" brushRef="#br0" timeOffset="31415">6027 3484 24575,'34'0'0,"37"-4"0,-15-1 0,6-1 0,13-3 0,3-2 0,8-3 0,1-2 0,-3 0 0,-1-1 0,-6 1 0,-2-1 0,-3 3 0,-2 0 0,-9 3 0,-1 0 0,-7 1 0,-2 1 0,41-9 0,-15 1 0,-5 2 0,-4-1 0,-3 2 0,-7-1 0,-8 1 0,-8 3 0,-7 1 0,-7 0 0,-7 4 0,-9 2 0,-6 3 0</inkml:trace>
  <inkml:trace contextRef="#ctx0" brushRef="#br0" timeOffset="32265">5929 1725 24575,'-2'-2'0,"0"0"0</inkml:trace>
  <inkml:trace contextRef="#ctx0" brushRef="#br0" timeOffset="34598">5898 1558 24575,'0'20'0,"0"13"0,0 20 0,0 17 0,0 12 0,0 2 0,0-4 0,0-8 0,0-11 0,0-7 0,0-10 0,2-11 0,1-9 0,-1-14 0,0-19 0,-2-35 0,0-35 0,0 28 0,0-3 0,0-4 0,0 1 0,0 2 0,0 2 0,0-43 0,0 20 0,0 16 0,0 19 0,0 12 0,0 9 0,2 8 0,3 5 0,2 5 0,4 2 0,9 0 0,11 6 0,12 8 0,9 13 0,0 8 0,-4 3 0,-4-1 0,-2-4 0,-1-5 0,-1-4 0,-2-4 0,-2-5 0,-5-5 0,-4-4 0,-5-4 0,-3-2 0,-1 0 0,-3-5 0,-4-9 0,-5-13 0,-4-16 0,-1-15 0,-1-17 0,0-13 0,0-10 0,-2 0 0,-6 7 0,-3 13 0,-1 19 0,4 18 0,5 22 0,3 11 0</inkml:trace>
  <inkml:trace contextRef="#ctx0" brushRef="#br0" timeOffset="35766">6910 1474 24575,'-4'16'0,"1"7"0,2 15 0,1 12 0,0 8 0,1 3 0,9 1 0,12-8 0,11-8 0,9-13 0,0-12 0,-2-8 0,-1-9 0,-5-15 0,-5-12 0,-10-15 0,-9-12 0,-12-10 0,-16-9 0,-18-4 0,-16 4 0,-9 13 0,7 16 0,9 19 0,9 11 0,6 10 0,13 0 0,3 2 0</inkml:trace>
  <inkml:trace contextRef="#ctx0" brushRef="#br0" timeOffset="37215">6225 2520 24575,'-10'-5'0,"-1"10"0,-5 12 0,1 12 0,1 9 0,7-5 0,4-3 0,4-7 0,10-3 0,16 2 0,21-1 0,20 2 0,9 0 0,1 2 0,-11 0 0,-16 3 0,-18 3 0,-16 0 0,-11 7 0,-9 1 0,-11 4 0,-15-1 0,-14-7 0,-12-8 0,-4-11 0,1-10 0,6-22 0,12-20 0,11-20 0,16 18 0,6 6 0</inkml:trace>
  <inkml:trace contextRef="#ctx0" brushRef="#br0" timeOffset="38481">6769 2445 24575,'0'19'0,"0"18"0,0 24 0,0 25 0,0 10 0,0-46 0,0 1 0,0 45 0,7-13 0,12-13 0,8-18 0,10-14 0,-1-15 0,-2-11 0,-1-7 0,-2-7 0,-3-10 0,-7-15 0,-9-21 0,-8-22 0,-4-16 0,-1-12 0,-1 48 0,-2 0 0,-11-45 0,-8 14 0,-8 19 0,-5 19 0,-4 19 0,1 9 0,2 7 0,8 4 0,13 2 0,7 2 0</inkml:trace>
  <inkml:trace contextRef="#ctx0" brushRef="#br0" timeOffset="39431">6870 2873 24575,'25'5'0,"3"13"0,7 11 0,-2 6 0,-3-2 0,-7-8 0,-7-7 0,-5-5 0,-1-3 0,-6-4 0,-1-3 0</inkml:trace>
  <inkml:trace contextRef="#ctx0" brushRef="#br0" timeOffset="40648">7068 2308 24575,'2'31'0,"8"13"0,8 22 0,6 18 0,0 11 0,-5-2 0,-5-14 0,-5-16 0,-2-20 0,0-11 0,-2-6 0,2-6 0,-1-3 0,0-5 0,2-3 0,0 0 0,1-2 0,-1-2 0,2-3 0,2-2 0,8-7 0,9-11 0,8-15 0,12-12 0,7-5 0,1 3 0,-6 9 0,-15 11 0,-19 16 0,-8 5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55:32.004"/>
    </inkml:context>
    <inkml:brush xml:id="br0">
      <inkml:brushProperty name="width" value="0.05" units="cm"/>
      <inkml:brushProperty name="height" value="0.05" units="cm"/>
    </inkml:brush>
  </inkml:definitions>
  <inkml:trace contextRef="#ctx0" brushRef="#br0">0 478 24575,'6'-4'0,"12"1"0,26 2 0,44 1 0,-21 0 0,6 0 0,19 0 0,6 0-478,-22 0 0,2 0 0,3 0 478,9 0 0,1 0 0,3 0 0,-17 0 0,2 0 0,1 0 0,1 0-471,6 0 1,1 0-1,2 0 1,2 0 470,-11 0 0,2 0 0,2 0 0,0 0 0,0 0-540,3 0 1,1 0-1,0 0 1,1 0-1,2 0 540,-7 0 0,0 0 0,2 0 0,1 0 0,0 0 0,0-1-446,3 0 0,1 0 0,0 0 0,1-1 0,0 0 0,0 0 446,0-1 0,1-1 0,-1 1 0,1-1 0,0 0 0,0 0 0,1 0 0,1-1 0,-1 0 0,0 0 0,-1 0 0,-1 0 0,-6 0 0,-1 0 0,-1 0 0,-1-1 0,1 1 0,-1 0-231,15 0 1,0-1-1,0 1 1,-1 1 0,0-1 230,-4 0 0,0 0 0,-1 0 0,-1 0 0,1 0 0,-3-1 0,0 0 0,-1-1 0,0 0 0,0-1 4,-3 0 1,1 0 0,-2-1 0,0 0 0,0 0-5,14-3 0,0 0 0,-2 0 0,-1 0 251,-8 1 1,-1-1 0,-2 1-1,0 0-251,-4 1 0,-1 0 0,0 1 0,-2-1 0,19-1 0,-2 0 0,-1 0 692,-4 0 1,-2 1-1,0 1-692,-7 1 0,0 0 0,-2 2 0,-3 0 0,-1 0 0,-1 1 0,-4 2 0,-1 0 0,0 0 1104,30 1 0,-2 0-1104,0 0 0,-1 0 0,-6 2 0,-1 0 0,0 0 0,-1 1 0,-3 2 0,0 2 0,0 3 0,-1 2 1016,-5 2 0,-2 3-1016,-1 0 0,-1 1 757,-4-1 0,-1 0-757,-4-1 0,-2-1 405,2 0 0,0-2-405,4 0 0,2-1 0,9-3 0,4 0 0,13-1 0,3-1-242,-26-2 0,1-1 0,1 0 242,7 0 0,1 0 0,0-1 0,5 1 0,0-1 0,0 0 0,-2-1 0,-1 0 0,-1 0 0,-2-1 0,-2 1 0,-2 1 0,-8-1 0,-1 1 0,-3 0 0,19 1 0,-4 0 0,-12 1 0,-5 0 0,32 3 0,-25-3 0,-17 0 0,-4-3 897,3 0-897,6-4 0,8-7 0,6-3 0,5-3 0,6 2 0,-1 2 0,-7 4 0,-13 3 0,-18 3 0,-16 3 0,-12-1 0,-9-1 0,-4-2 0,1 0 0,0 2 0,1 0 0,2 3 0,2 1 0,3 1 0,3 1 0,3 1 0,4 3 0,1 4 0,2 5 0,2 7 0,5 13 0,10 16 0,8 17 0,5 11 0,-29-37 0,1 1 0,-3-1 0,1 1 0,0 1 0,-1 1 0,0-1 0,-1 0 0,0 1 0,-2-1 0,-2 0 0,-1 1 0,11 40 0,-6-1 0,-5-7 0,-4-11 0,-7-11 0,-5-14 0,-3-9 0,-2-4 0,0-2 0,0 3 0,0 4 0,0 11 0,0 12 0,0 8 0,0 7 0,0 2 0,0 5 0,-3 9 0,-3 10 0,1-45 0,0 1 0,0 3 0,0 2 0,0 2 0,0 2 0,1 1 0,0 1 0,1 1 0,0 0 0,0 0 0,0 0 0,1-1 0,1-1 0,0-1 0,1 1 0,-2 0 0,1-1 0,-1 1 0,0 1 0,0 2 0,0 1 0,0 1 0,-1 0 0,-2 1 0,0 1 0,-3 2 0,-2 0 0,-1 1 0,-2-1 0,1-1 0,1-1 0,0-3 0,2 0 0,2-2 0,2-1 0,1-3 0,1 0 0,1 1 0,1 0 0,1 1 0,0 0 0,0 2 0,0 2 0,0 4 0,0 1 0,0 3 0,0 0 0,0 2 0,0 0 0,2 0 0,2 0 0,0-1 0,2-1 0,0-2 0,1 0 0,0-3 0,0 0 0,-2-3 0,0 0 0,0-3 0,0-2 0,1-1 0,1-1 0,1-3 0,0-2 0,-1-3 0,0-2 0,5 46 0,-4-11 0,1-5 0,2-6 0,-1-5 0,1-8 0,-3-14 0,-2-14 0,-4-10 0,-2-11 0,-12-15 0,9 1 0,-8-10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55:27.770"/>
    </inkml:context>
    <inkml:brush xml:id="br0">
      <inkml:brushProperty name="width" value="0.05" units="cm"/>
      <inkml:brushProperty name="height" value="0.05" units="cm"/>
    </inkml:brush>
  </inkml:definitions>
  <inkml:trace contextRef="#ctx0" brushRef="#br0">2546 1 24575,'-46'0'0,"-27"0"0,-8 0 0,-19 0 0,5 0 0,-2 0 0,-4 0-469,19 0 0,-8 0 0,-1 0 1,8 0 468,11 0 0,6 0 0,-1 0 0,-33 0 0,1 0 176,4 0 1,1 0-177,3 0 0,2 0 0,4 0 0,2 0 185,0 0 0,2 0-185,8 0 0,4 0 0,10 0 0,4 0 0,-35 0 950,33 0-950,20 0 202,17 1-202,11 7 0,-1 8 0,5 12 0,0 16 0,0 17 0,1 27 0,3-29 0,-1 4 0,2 10 0,1 4 0,3 7 0,4 2 0,6 10 0,4 2-242,-2-28 1,2 0 0,1 1 241,3 3 0,2 1 0,1-1 0,-1 1 0,1 0 0,-1 1 0,1 2 0,0 1 0,0-1 0,-3-3 0,1 0 0,-2-1 0,0 1 0,-2 1 0,1-1 0,0 2 0,0 0 0,-1-2 0,-1-4 0,-1-2 0,1 0 0,-1 1 0,1 0 0,-2 0 0,0-4 0,-1 0 0,-1 0-34,5 27 1,-2-2 33,-1-2 0,0-1 0,-1 0 0,2-1 0,-1-3 0,0 0 0,0-1 0,1 0 0,-1-2 0,-1-1 0,-1-1 0,0-1 0,0-5 0,0 0 0,-2-4 0,0-2 360,-2-4 0,0-1-360,-3 2 0,-2 1 35,-1 5 1,-1 2-36,0 7 0,0 1 0,-1 3 0,0 0 0,2 0 0,-1-1 0,0-1 0,0-1 0,-1-5 0,-1-1 0,0-6 0,0-1 0,-1-7 0,0-2 0,0-6 0,0-1 0,0 41 0,0-7 0,0-9 0,0-10 0,2-13 0,4-11 0,4-9 0,3 0 0,4 0 0,9 1 0,11 0 0,15-2 0,14 1 0,18 1 0,-29-14 0,4 0 0,12 2 0,6-2 0,16 0 0,6-2-389,-20-7 1,2-2 0,3-2 388,7-1 0,2-2 0,2-1 0,-21-2 0,1 1 0,1-1 0,0-1 0,0 1 0,1-2 0,1 1 0,-1 0 0,-1 0 0,1 0 0,0 0 0,-1 0 0,0 0 0,0-1 0,-1 0 0,1-1 0,22 1 0,0-1 0,-1 0 0,-4 0 0,-1-1 0,-2 0 0,-4-1 0,0 0 0,-2 1-168,-6 0 1,0 0 0,-1 0 167,-4 0 0,0 1 0,0 0 0,-4 0 0,-1 1 0,0 0 0,28 1 0,-1 0 0,4-1 0,-1-1 0,0 0 0,0-1 0,-29 1 0,0 0 0,1-1 0,4 1 0,0-1 0,0 1 0,-3-1 0,0 1 0,-1 0 0,-1-2 0,0 1 0,0-1 0,-1 1 0,-1-1 0,1 0 0,31-3 0,0 0 0,1 1 0,-1 1 0,-2 1 0,0 1 0,-3-1 0,0 1 0,-4-1 0,1 1 0,0-1 0,0 0 0,-4 0 0,0 1 0,4 1 0,0 1 0,4 1 0,0 0 0,-2 0 0,1 0 0,-2 0 0,-1 0 0,-6 0 0,-1 0 0,-4 0 0,-1 0 0,-2 0 0,1 0 0,0 0 0,0 0 0,5-1 0,1-1 0,6-1 0,2-1 0,-26 0 0,1-1 0,0-1 0,30-3 0,1-1 0,-29 3 0,0 1 0,0-1 0,1 1 0,0 0 0,-1 0 0,0 1 0,1 0 0,-1 1 0,2-1 0,0 2 0,-1-1 0,28-2 0,-2 1 0,-1 0 0,-2 0 0,-4 0 0,-2 2 0,-3-1 0,-1 2 0,-3 0 0,2 0 0,4 2 0,1 0 0,0 0 0,-1 0 0,0 0 0,0 0 567,-3 0 1,-1 0-568,-8 0 0,-1 0 266,-1 1 0,0-2-266,-4 0 0,-1 0 0,-4-1 0,-1 0 0,-1 0 0,-1 0 0,-1 1 0,-1-1 0,1 2 0,-1 0 0,0 0 0,0 0 0,-3 1 0,-2-1 0,46 3 0,-17 3 0,-11 2 0,-4 1 0,2-1 0,9 0 0,12-1 0,-40-5 0,2 0 0,4 0 0,-1-1 0,2-1 0,-1 0 0,-2 0 0,0 0 0,-2 0 0,-1 0 0,44 0 0,-7 0 0,-8 0 0,-5 0 0,2 0 0,3 2 0,3 1 0,-1 0 0,1 0 0,0-3 0,-3 0 0,-2 0 0,0 0 0,8 0 0,13-6 0,-47 2 0,1-1 0,0-1 0,-2-1 0,42-5 0,-20 3 0,-15 4 0,-11 2 0,-6 1 0,4 2 0,4 0 0,7 0 0,7 0 0,-2-1 0,-9-3 0,-15-3 0,-19 3 0,-9-1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1:00:48.632"/>
    </inkml:context>
    <inkml:brush xml:id="br0">
      <inkml:brushProperty name="width" value="0.05" units="cm"/>
      <inkml:brushProperty name="height" value="0.05" units="cm"/>
    </inkml:brush>
  </inkml:definitions>
  <inkml:trace contextRef="#ctx0" brushRef="#br0">78 698 24575,'0'-13'0,"0"-3"0,0-13 0,0-9 0,0-11 0,0-9 0,0 0 0,2-3 0,4 6 0,2 8 0,0 8 0,-1 8 0,2-10 0,-5 14 0,4-8 0,-6 14 0,2 3 0,0 2 0,-2 1 0,1 4 0,-2 4 0,-1 3 0</inkml:trace>
  <inkml:trace contextRef="#ctx0" brushRef="#br0" timeOffset="1300">1 1 24575,'12'0'0,"4"0"0,5 0 0,-2 0 0,0 0 0,-4 0 0,-1 0 0,-1 0 0,1 0 0,1 0 0,3 2 0,-1 2 0,-3 3 0,-3 2 0,-1 2 0,0 1 0,-1 4 0,1 2 0,0 1 0,-3-1 0,1 1 0,-3 0 0,-3-1 0,0 1 0,-2 0 0,0-1 0,0-8 0,0-3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0:57:31.485"/>
    </inkml:context>
    <inkml:brush xml:id="br0">
      <inkml:brushProperty name="width" value="0.05" units="cm"/>
      <inkml:brushProperty name="height" value="0.05" units="cm"/>
    </inkml:brush>
  </inkml:definitions>
  <inkml:trace contextRef="#ctx0" brushRef="#br0">525 0 24575,'0'37'0,"0"45"0,0-14 0,0 9 0,0-13 0,0 4 0,0 1-324,0 3 1,0 1-1,0 1 324,0 1 0,0 1 0,0 0 0,0-2 0,0-1 0,0-1 0,0 28 0,0-4 159,0-5 1,0-4-160,-1-17 0,0-5 80,-1-13 1,1-3-81,-5 26 0,1-22 0,2-15 491,1-11-491,-1-12 0,1-7 0,-1-5 0</inkml:trace>
  <inkml:trace contextRef="#ctx0" brushRef="#br0" timeOffset="1317">0 1678 24575,'11'0'0,"-4"2"0,2 8 0,0 18 0,2 13 0,4 10 0,3-2 0,-1-6 0,1-7 0,-3-10 0,0-9 0,4-10 0,7-5 0,11-2 0,10 0 0,1 0 0,-2 0 0,-9 0 0,-7-2 0,-2-4 0,0-9 0,2-9 0,7-13 0,9-16 0,12-24 0,-24 32 0,2-2 0,2-5 0,0-1 0,-1 1 0,0 3 0,-5 7 0,-3 4 0,16-19 0,-25 32 0,-11 15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1:23:15.044"/>
    </inkml:context>
    <inkml:brush xml:id="br0">
      <inkml:brushProperty name="width" value="0.05" units="cm"/>
      <inkml:brushProperty name="height" value="0.05" units="cm"/>
    </inkml:brush>
  </inkml:definitions>
  <inkml:trace contextRef="#ctx0" brushRef="#br0">3994 147 24575,'-15'0'0,"-21"0"0,-43 0 0,13 0 0,-7 0 0,7 0 0,-4 0 0,-1 0-336,-6 0 0,-1 0 0,-1 0 336,-6 0 0,-1 0 0,0 0 0,0 0 0,1 0 0,2 0 0,7 0 0,0 0 0,2 0 0,-2 0 0,1 0 0,2 0 55,-23-1 1,2 0-56,3-2 0,0-2 0,-2-2 0,0-2 0,7-3 0,2 0 0,3-1 0,1-1 0,11 3 0,3 1 0,9 3 0,2 0 0,-43-3 377,35 6 1,1 1-378,-29-3 71,32 3 0,2 0-71,-20 0 0,5 1 0,-3 2 0,-1 0 0,0 0 0,-3 0 0,4 0 0,9 0 0,8 0 0,15 0 0,14 0 0,11 1 0,10 3 0,5 2 0,2 2 0,1 1 0,0 5 0,5 15 0,7 31 0,8 37 0,-6-25 0,0 7 0,0 15 0,1 5-272,-3-26 0,-1 2 0,1 1 272,1 5 0,0 1 0,1 1 0,1 0 0,0 1 0,1 0 0,-1-3 0,0 0 0,0-1 0,-2-5 0,1 0 0,-1-2-50,-1-3 1,0-1-1,0-3 50,4 23 0,0-4 0,0-5 0,0-2 0,0-8 0,-1-4 0,-3-7 0,0-2 0,-2-5 0,-1 0 810,6 43-810,-3-8 155,0 0-155,-3-3 0,0 1 0,-3 2 0,0-3 0,2-2 0,-2-6 0,2-7 0,-1-3 0,-1-10 0,2-6 0,-1-8 0,0-7 0,0-7 0,-1-8 0,4-10 0,13-7 0,29-13 0,-5-1 0,8-4 0,29-6 0,10-3 0,-12 3 0,6-1 0,3-1-587,-9 3 1,2-1 0,2 1 0,3 0 586,-11 3 0,2 0 0,1 0 0,1 0 0,1 1 0,1-1 0,2 1 0,0 0 0,0 0 0,0 1 0,0 1 0,0 0 0,0 1 0,0 1 0,0 0 0,0 0 0,0 1 0,-1 0 0,1 0 0,-1 1 0,-2 0 0,-1 0 0,0 0 0,0 1 0,0 0 0,-1 0 0,0 0 0,0 0 0,0 1 0,-1 0 0,17-2 0,0 0 0,-1 0 0,0 2 0,0 0 0,-1 1 0,1 0 0,-1 0 0,2 1 0,-1-1 0,1 2 0,0-1 0,-1 2 0,1 0 0,-1 1 0,1-1 0,-1 0 0,0 1 0,0-1 0,-2 1-364,-4 1 0,-1-1 1,-1 1-1,-1 0 364,-5 1 0,0 0 0,-2 0 0,-1 0-206,16-1 0,-1 1 1,-3 0 205,-9 1 0,-2 0 0,-2 0 0,24 0 0,-6 0 0,-17 0 0,-4 0 0,-12 0 0,-6 0 2076,22 0-2076,-28 0 395,-20 0 1,-17 0 0,-7 0 0</inkml:trace>
  <inkml:trace contextRef="#ctx0" brushRef="#br0" timeOffset="1698">3875 149 24575,'33'0'0,"34"0"0,-2 0 0,10 0 0,-3 0 0,7 0 0,4 0-930,-9 0 0,2 0 0,3 0 0,2 0 930,11 0 0,2 0 0,3 0 0,0 0-328,-16 0 0,2 0 0,0 0 0,1 0 1,-1 0 327,-1 0 0,-1 0 0,1 0 0,-1 0 0,0 0 0,16 0 0,-1 0 0,0 0 0,-3 0 39,-8 0 0,-1 0 0,-2 0 1,-1 0-40,16 0 0,-3 0 0,-1 0-147,-9 0 0,-2 0 1,-2 0 146,-5 0 0,-1 0 0,-2 0 0,23 0 0,-4 0 782,-17 0 0,-5 0-782,-15 0 0,-6 0 2227,12 0-2227,-29 0 1261,-13 0-1261,-6 0 590,-5 1-590,-2 5 0,-3 13 0,-1 18 0,-1 27 0,0-16 0,0 6 0,0 13 0,0 5 0,0 8 0,0 3 0,0 7 0,0 0 0,0 1 0,0 1 0,0-2 0,0-1 0,0-2 0,0-2 0,0-8 0,0-1 0,2-8 0,1-2 0,1-4 0,3 0 0,1-1 0,3 1 0,0-1 0,2 1 0,0 0 0,0 0 0,1-1 0,-1-1 0,-2-3 0,1-1 0,-1-3 0,0-1 0,8 41 0,-1-12 0,1-10 0,-2-15 0,-1-15 0,-8-20 0,-3-11 0</inkml:trace>
  <inkml:trace contextRef="#ctx0" brushRef="#br0" timeOffset="2815">1086 767 24575,'0'16'0,"0"10"0,0 9 0,0 9 0,0 1 0,0-2 0,0-3 0,0-8 0,0-8 0,0-7 0,0-9 0,0-3 0</inkml:trace>
  <inkml:trace contextRef="#ctx0" brushRef="#br0" timeOffset="3948">761 685 24575,'18'0'0,"21"0"0,21 0 0,22 0 0,12 0 0,2 0 0,1 0 0,-5 3 0,-1 12 0,3 20 0,-46-7 0,-1 4 0,0 5 0,-1 4 0,-4 2 0,-2 1 0,-5 0 0,-3 0 0,18 41 0,-17-3 0,-16-7 0,-10-11 0,-21-10 0,-33-11 0,-40-7 0,26-18 0,-6-4 0,-4 0 0,-3-3 0,3-1 0,0-2 0,9-2 0,2-1 0,-33-2 0,28-3 0,26-8 0,20 6 0,10-6 0</inkml:trace>
  <inkml:trace contextRef="#ctx0" brushRef="#br0" timeOffset="12349">2629 1125 24575,'-30'0'0,"-2"0"0,-5 0 0,-3 0 0,-2 0 0,-3 0 0,2 0 0,4 0 0,12 0 0,6 0 0,6 2 0,6 13 0,2-5 0,6 11 0,1-10 0,0 3 0,4 4 0,5 7 0,12 10 0,9 7 0,5 3 0,2-1 0,-5-7 0,-4-5 0,-1-5 0,-2-7 0,-3-7 0,1-7 0,-1-5 0,0-1 0,-1 0 0,-6-2 0,-5-4 0,-5-3 0,-4-7 0,-1-5 0,0-10 0,0-11 0,-3-8 0,-6-8 0,-5-1 0,-3 1 0,1 7 0,3 15 0,3 15 0,4 17 0,5 15 0,12 15 0,16 17 0,17 15 0,12 13 0,1 3 0,-4-4 0,-6-9 0,-11-17 0,-6-12 0,-8-13 0,-11-9 0,-3-5 0</inkml:trace>
  <inkml:trace contextRef="#ctx0" brushRef="#br0" timeOffset="13441">2898 664 24575,'-4'1'0,"2"14"0,0 20 0,2 24 0,0 16 0,0 8 0,0-5 0,2-9 0,3-12 0,3-14 0,2-10 0,0-8 0,-3-6 0,-3-9 0,-3-4 0</inkml:trace>
  <inkml:trace contextRef="#ctx0" brushRef="#br0" timeOffset="14465">2668 992 24575,'63'0'0,"-6"0"0,-17 0 0,-12 0 0,-8 0 0,-7 0 0,-2 0 0,1 0 0,0 0 0,3 0 0,6-3 0,7-3 0,5-6 0,3-2 0,-5 1 0,-5 6 0,-13 4 0,-5 2 0</inkml:trace>
  <inkml:trace contextRef="#ctx0" brushRef="#br0" timeOffset="16414">3732 1073 24575,'-10'0'0,"-4"0"0,-7 0 0,-7 2 0,-8 6 0,-1 6 0,1 7 0,5 4 0,4 1 0,2 1 0,0-2 0,3-3 0,-1-2 0,0 2 0,1 0 0,2 0 0,5-2 0,5-5 0,6-1 0,2-3 0,2 0 0,2 0 0,8-1 0,13-1 0,13 1 0,10-3 0,2-3 0,-1-2 0,-5-4 0,-7-4 0,-7-5 0,-6-6 0,-6-1 0,-5-3 0,-1-4 0,-2-5 0,2-3 0,-3 1 0,-2 2 0,-2 3 0,-1 3 0,1 4 0,-1 2 0,0 1 0,-2 1 0,0-2 0,1 5 0,5 14 0,6 23 0,11 24 0,10 17 0,7 6 0,2-3 0,-4-12 0,-3-13 0,-2-13 0,-4-13 0,-2-9 0,-1-5 0,-4-3 0,-9 0 0,-4 0 0</inkml:trace>
  <inkml:trace contextRef="#ctx0" brushRef="#br0" timeOffset="18249">2007 2440 24575,'-5'-2'0,"3"7"0,0 14 0,2 25 0,0 19 0,0 9 0,0-5 0,0-19 0,0-18 0,0-13 0,0-6 0,-2-3 0,-7-12 0,-11-24 0,-8-31 0,-4-33 0,17 35 0,2-2 0,3-3 0,2-2 0,3 2 0,1 0 0,2 6 0,1 1 0,1-36 0,5 19 0,7 20 0,11 17 0,8 12 0,3 10 0,-1 9 0,4 3 0,11 14 0,17 25 0,-23-8 0,2 5 0,6 9 0,2 3 0,2 3 0,0 1 0,-1-1 0,-1 0 0,-5-3 0,-2 0 0,-6-6 0,-3-2 0,19 27 0,-18-15 0,-11-14 0,-8-10 0,-6-5 0,-3-3 0,-4-1 0,-3-2 0,0-7 0,-2-3 0</inkml:trace>
  <inkml:trace contextRef="#ctx0" brushRef="#br0" timeOffset="19449">1951 2575 24575,'19'0'0,"2"0"0,6 0 0,1 0 0,-2 0 0,1 0 0,0 0 0,1 0 0,-1 0 0,-5 0 0,-1 0 0,-1 0 0,0 0 0,3-2 0,1-1 0,1 0 0,-1 1 0,-7 2 0,-5 0 0,0 0 0,-7 0 0,2 0 0</inkml:trace>
  <inkml:trace contextRef="#ctx0" brushRef="#br0" timeOffset="20883">2969 2457 24575,'0'25'0,"5"6"0,5 13 0,6 1 0,1-4 0,-1-5 0,-1-7 0,-5-7 0,0-8 0,-5-6 0,-3-5 0,-3-15 0,-8-18 0,-8-25 0,-1-18 0,4-1 0,8 5 0,9 12 0,14 10 0,16 10 0,14 10 0,11 10 0,3 9 0,6 12 0,6 16 0,4 16 0,2 16 0,-6 8 0,-11-1 0,-14-7 0,-14-9 0,-8-12 0,-9-8 0,-8-13 0,-4-3 0</inkml:trace>
  <inkml:trace contextRef="#ctx0" brushRef="#br0" timeOffset="22298">4492 2185 24575,'-22'0'0,"-3"0"0,0 0 0,4 0 0,6 0 0,2 0 0,1 7 0,-3 13 0,-1 19 0,0 17 0,2 6 0,4 1 0,4-3 0,3-4 0,2-2 0,6-6 0,14-5 0,12-6 0,13-5 0,2-9 0,-6-10 0,-7-8 0,-8-16 0,-7-17 0,-6-20 0,-5-18 0,-4-5 0,-1 6 0,-2 9 0,0 14 0,0 16 0,2 13 0,7 17 0,11 16 0,11 9 0,11 7 0,3-2 0,-18-14 0,-5-6 0</inkml:trace>
  <inkml:trace contextRef="#ctx0" brushRef="#br0" timeOffset="23281">4748 1455 24575,'0'69'0,"0"18"0,0 10 0,1 1 0,2-17 0,2-22 0,1-8 0,2-12 0,-2-2 0,2 2 0,1 1 0,-1-3 0,-1-6 0,-2-7 0,-3-13 0,-2-2 0</inkml:trace>
  <inkml:trace contextRef="#ctx0" brushRef="#br0" timeOffset="24848">5076 2127 24575,'3'19'0,"9"0"0,10-4 0,9-6 0,-3-5 0,-7-5 0,-6-8 0,-3-15 0,1-22 0,-3-22 0,1-10 0,-6-2 0,-2 8 0,0 12 0,-3 10 0,0 13 0,0 11 0,3 12 0,12 15 0,26 26 0,0 2 0,5 7 0,21 18 0,6 8 0,-14-8 0,2 3 0,1 2-350,1 5 1,0 3-1,-2 1 350,-1 3 0,-2 2 0,-2 0 0,-6-3 0,-2 0 0,-4-1-17,-6-8 1,-3-1 0,-2-1 16,9 20 0,-4-4 0,-11-18 0,-5-3 0,4 21 0,-14-26 0,-9-19 1046,-15-11-1046,-27-9 52,-26-11-52,-24-27 0,35-4 0,2-9 0,4-9 0,4-8 0,-1-16 0,7-6 0,7-4 0,6-1 0,9 6 0,5 2 0,3 5 0,2 4 0,6-28 0,0 46 0,0 21 0</inkml:trace>
  <inkml:trace contextRef="#ctx0" brushRef="#br0" timeOffset="25931">5746 1144 24575,'-3'-3'0,"5"8"0,6 7 0,13 16 0,9 16 0,8 6 0,-2 5 0,-7-6 0,-9-10 0,-2-4 0,0-5 0,3 1 0,2 1 0,0-3 0,-3-3 0,-3-1 0,0-3 0,-1 3 0,-1 1 0,0-1 0,-3-1 0,-5-3 0,-2-10 0,-3-3 0</inkml:trace>
  <inkml:trace contextRef="#ctx0" brushRef="#br0" timeOffset="27231">5597 1627 24575,'12'-5'0,"5"2"0,13 3 0,6 0 0,1 0 0,-4 0 0,-12 0 0,-2 0 0,-1 0 0,2-3 0,3-1 0,-3-2 0,-2-1 0,-4 1 0,0-1 0,2-5 0,1 0 0,4-2 0,3-1 0,5 1 0,4-1 0,0 0 0,2 0 0,-1 0 0,-4 3 0,-3 2 0,-6 3 0,-2 2 0,-1 0 0,-2-1 0,-2 0 0,0-2 0,0-1 0,0 0 0,-1 0 0,-6 4 0,-4 2 0</inkml:trace>
  <inkml:trace contextRef="#ctx0" brushRef="#br0" timeOffset="28014">6599 1365 24575,'5'13'0,"1"7"0,-1 11 0,5 4 0,0 0 0,-2-16 0,-4-7 0</inkml:trace>
  <inkml:trace contextRef="#ctx0" brushRef="#br0" timeOffset="28739">6525 873 24575,'0'0'0</inkml:trace>
  <inkml:trace contextRef="#ctx0" brushRef="#br0" timeOffset="29966">7090 1252 24575,'-13'0'0,"-2"0"0,1 0 0,2 0 0,0 0 0,2 3 0,-2 9 0,-1 9 0,3 14 0,1 10 0,4 38 0,2-20 0,0 19 0,12-40 0,15-5 0,18-2 0,17-1 0,9 3 0,5-4 0,-3-6 0,-5-10 0,-8-9 0,-5-6 0,-7-2 0,-9 0 0,-10 0 0,-7-2 0,-6-5 0,-6 2 0,-3-1 0</inkml:trace>
  <inkml:trace contextRef="#ctx0" brushRef="#br0" timeOffset="31333">7596 1080 24575,'0'-3'0,"0"14"0,0 13 0,0 17 0,0 6 0,0 1 0,0 1 0,2-9 0,5-9 0,2-11 0,5-10 0,0-5 0,0-5 0,2 0 0,3 0 0,6 2 0,6 4 0,4 6 0,-2 8 0,-4 7 0,-7 4 0,-7 4 0,-7 1 0,-8 1 0,-14 2 0,-14-3 0,-18-6 0,-12-11 0,-10-11 0,-1-6 0,7-10 0,12-13 0,26 8 0,9-6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21:23:49.676"/>
    </inkml:context>
    <inkml:brush xml:id="br0">
      <inkml:brushProperty name="width" value="0.05" units="cm"/>
      <inkml:brushProperty name="height" value="0.05" units="cm"/>
    </inkml:brush>
  </inkml:definitions>
  <inkml:trace contextRef="#ctx0" brushRef="#br0">0 0 24575,'0'31'0,"0"6"0,0 8 0,0 6 0,0 2 0,0-2 0,0 0 0,0-4 0,1-5 0,4-2 0,2-6 0,3-4 0,-2-4 0,-1-5 0,1-1 0,0 1 0,1 1 0,0-1 0,-1 1 0,-2-4 0,0-1 0,1-1 0,0 0 0,0 1 0,-1 1 0,-1 1 0,-1-3 0,0 0 0,0 0 0,-2 1 0,0 2 0,-2 0 0,0 0 0,0-1 0,0 0 0,0-3 0,0-3 0,0-2 0,2-2 0,-2-2 0,1-3 0</inkml:trace>
</inkml:ink>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AAE56-AFA5-CA40-B69C-3CDA4FDD6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 Resume.dotx</Template>
  <TotalTime>0</TotalTime>
  <Pages>10</Pages>
  <Words>1656</Words>
  <Characters>9121</Characters>
  <Application>Microsoft Office Word</Application>
  <DocSecurity>0</DocSecurity>
  <Lines>290</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Orebaugh</dc:creator>
  <cp:keywords/>
  <dc:description/>
  <cp:lastModifiedBy>Stefanie Kenyon</cp:lastModifiedBy>
  <cp:revision>2</cp:revision>
  <dcterms:created xsi:type="dcterms:W3CDTF">2026-04-28T22:09:00Z</dcterms:created>
  <dcterms:modified xsi:type="dcterms:W3CDTF">2026-04-28T22:09:00Z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TF10002038</vt:lpwstr>
  </property>
</Properties>
</file>